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5CCAA" w14:textId="77A2AC81" w:rsidR="00AC7AC9" w:rsidRDefault="00AC7AC9" w:rsidP="004E7124">
      <w:pPr>
        <w:pStyle w:val="berschrift1"/>
      </w:pPr>
      <w:r>
        <w:t>Flyer Briefing</w:t>
      </w:r>
    </w:p>
    <w:p w14:paraId="04E10C40" w14:textId="63C53FD6" w:rsidR="00AC7AC9" w:rsidRDefault="00AC7AC9" w:rsidP="00AC7AC9">
      <w:pPr>
        <w:pStyle w:val="berschrift3"/>
        <w:rPr>
          <w:rStyle w:val="Fett"/>
          <w:b w:val="0"/>
          <w:bCs w:val="0"/>
        </w:rPr>
      </w:pPr>
      <w:r>
        <w:rPr>
          <w:rStyle w:val="Fett"/>
          <w:b w:val="0"/>
          <w:bCs w:val="0"/>
        </w:rPr>
        <w:t xml:space="preserve">Unser Briefing zur Erstellung eines Flyers </w:t>
      </w:r>
    </w:p>
    <w:p w14:paraId="1E83BB9A" w14:textId="77777777" w:rsidR="00AC7AC9" w:rsidRPr="00AC7AC9" w:rsidRDefault="00AC7AC9" w:rsidP="00AC7AC9"/>
    <w:p w14:paraId="489FA753" w14:textId="1F2F95A7" w:rsidR="00AC7AC9" w:rsidRDefault="00AC7AC9" w:rsidP="00850D2E">
      <w:pPr>
        <w:pStyle w:val="berschrift4"/>
        <w:numPr>
          <w:ilvl w:val="0"/>
          <w:numId w:val="10"/>
        </w:numPr>
        <w:rPr>
          <w:rStyle w:val="Fett"/>
          <w:b w:val="0"/>
          <w:bCs w:val="0"/>
        </w:rPr>
      </w:pPr>
      <w:r>
        <w:rPr>
          <w:rStyle w:val="Fett"/>
          <w:b w:val="0"/>
          <w:bCs w:val="0"/>
        </w:rPr>
        <w:t>Ziel des Flyers</w:t>
      </w:r>
    </w:p>
    <w:p w14:paraId="2FC12184" w14:textId="77777777" w:rsidR="00850D2E" w:rsidRPr="00850D2E" w:rsidRDefault="00850D2E" w:rsidP="00850D2E"/>
    <w:p w14:paraId="365172D6" w14:textId="77777777" w:rsidR="00850D2E" w:rsidRPr="00850D2E" w:rsidRDefault="00850D2E" w:rsidP="00850D2E">
      <w:r w:rsidRPr="00850D2E">
        <w:t>Der Flyer soll:</w:t>
      </w:r>
    </w:p>
    <w:p w14:paraId="6DAF4492" w14:textId="261471F9" w:rsidR="00850D2E" w:rsidRPr="00850D2E" w:rsidRDefault="00850D2E" w:rsidP="00850D2E">
      <w:pPr>
        <w:pStyle w:val="Listenabsatz"/>
        <w:numPr>
          <w:ilvl w:val="0"/>
          <w:numId w:val="11"/>
        </w:numPr>
      </w:pPr>
      <w:r w:rsidRPr="00850D2E">
        <w:t>Vertrauen aufbauen</w:t>
      </w:r>
    </w:p>
    <w:p w14:paraId="77E68428" w14:textId="018AFA88" w:rsidR="00850D2E" w:rsidRPr="00850D2E" w:rsidRDefault="00850D2E" w:rsidP="00850D2E">
      <w:pPr>
        <w:pStyle w:val="Listenabsatz"/>
        <w:numPr>
          <w:ilvl w:val="0"/>
          <w:numId w:val="11"/>
        </w:numPr>
      </w:pPr>
      <w:r w:rsidRPr="00850D2E">
        <w:t>Leistungen klar und verständlich darstellen</w:t>
      </w:r>
    </w:p>
    <w:p w14:paraId="6168DAC1" w14:textId="7F172297" w:rsidR="00850D2E" w:rsidRPr="00850D2E" w:rsidRDefault="00850D2E" w:rsidP="00850D2E">
      <w:pPr>
        <w:pStyle w:val="Listenabsatz"/>
        <w:numPr>
          <w:ilvl w:val="0"/>
          <w:numId w:val="11"/>
        </w:numPr>
      </w:pPr>
      <w:r w:rsidRPr="00850D2E">
        <w:t>die Professionalität und Struktur des Unternehmens vermitteln</w:t>
      </w:r>
    </w:p>
    <w:p w14:paraId="0E9D116E" w14:textId="77777777" w:rsidR="00850D2E" w:rsidRPr="00850D2E" w:rsidRDefault="00850D2E" w:rsidP="00850D2E">
      <w:r w:rsidRPr="00850D2E">
        <w:rPr>
          <w:b/>
          <w:bCs/>
        </w:rPr>
        <w:t>Call-to-Action:</w:t>
      </w:r>
    </w:p>
    <w:p w14:paraId="3AB27158" w14:textId="0A0D64E5" w:rsidR="00850D2E" w:rsidRPr="00850D2E" w:rsidRDefault="00850D2E" w:rsidP="00850D2E">
      <w:pPr>
        <w:pStyle w:val="Listenabsatz"/>
        <w:numPr>
          <w:ilvl w:val="0"/>
          <w:numId w:val="11"/>
        </w:numPr>
      </w:pPr>
      <w:r w:rsidRPr="00850D2E">
        <w:t>Kontaktaufnahme vor Ort (Gespräch am Messestand)</w:t>
      </w:r>
    </w:p>
    <w:p w14:paraId="19EA29A8" w14:textId="77777777" w:rsidR="00850D2E" w:rsidRDefault="00850D2E" w:rsidP="00850D2E">
      <w:pPr>
        <w:pStyle w:val="Listenabsatz"/>
        <w:numPr>
          <w:ilvl w:val="0"/>
          <w:numId w:val="11"/>
        </w:numPr>
      </w:pPr>
      <w:r w:rsidRPr="00850D2E">
        <w:t>Besuch der Website</w:t>
      </w:r>
    </w:p>
    <w:p w14:paraId="706B384E" w14:textId="37462AF1" w:rsidR="00850D2E" w:rsidRDefault="00850D2E" w:rsidP="00850D2E">
      <w:pPr>
        <w:pStyle w:val="Listenabsatz"/>
        <w:numPr>
          <w:ilvl w:val="0"/>
          <w:numId w:val="11"/>
        </w:numPr>
      </w:pPr>
      <w:r w:rsidRPr="00850D2E">
        <w:t>Terminvereinbarung für Beratungsgespräch</w:t>
      </w:r>
    </w:p>
    <w:p w14:paraId="6AF39359" w14:textId="77777777" w:rsidR="00850D2E" w:rsidRPr="00850D2E" w:rsidRDefault="00850D2E" w:rsidP="00850D2E">
      <w:pPr>
        <w:pStyle w:val="Listenabsatz"/>
      </w:pPr>
    </w:p>
    <w:p w14:paraId="5F6DA43B" w14:textId="77777777" w:rsidR="00850D2E" w:rsidRDefault="00AC7AC9" w:rsidP="00AC7AC9">
      <w:pPr>
        <w:pStyle w:val="berschrift4"/>
      </w:pPr>
      <w:r>
        <w:rPr>
          <w:rStyle w:val="Fett"/>
          <w:b w:val="0"/>
          <w:bCs w:val="0"/>
        </w:rPr>
        <w:t>2. Zielgruppe</w:t>
      </w:r>
    </w:p>
    <w:p w14:paraId="6500E4C1" w14:textId="77777777" w:rsidR="00850D2E" w:rsidRDefault="00850D2E" w:rsidP="00AC7AC9">
      <w:pPr>
        <w:pStyle w:val="berschrift4"/>
      </w:pPr>
    </w:p>
    <w:p w14:paraId="56E1CE2B" w14:textId="77777777" w:rsidR="00850D2E" w:rsidRPr="00850D2E" w:rsidRDefault="00850D2E" w:rsidP="00850D2E">
      <w:pPr>
        <w:pStyle w:val="StandardWeb"/>
        <w:rPr>
          <w:rFonts w:ascii="Fieldwork 03 Hum Light" w:eastAsiaTheme="minorHAnsi" w:hAnsi="Fieldwork 03 Hum Light" w:cstheme="minorHAnsi"/>
          <w:lang w:eastAsia="en-US"/>
        </w:rPr>
      </w:pPr>
      <w:r w:rsidRPr="00850D2E">
        <w:rPr>
          <w:rFonts w:ascii="Fieldwork 03 Hum Light" w:eastAsiaTheme="minorHAnsi" w:hAnsi="Fieldwork 03 Hum Light" w:cstheme="minorHAnsi"/>
          <w:b/>
          <w:bCs/>
          <w:lang w:eastAsia="en-US"/>
        </w:rPr>
        <w:t>Primäre Zielgruppe:</w:t>
      </w:r>
    </w:p>
    <w:p w14:paraId="2FAF3E62" w14:textId="77777777" w:rsidR="00850D2E" w:rsidRPr="00850D2E" w:rsidRDefault="00850D2E" w:rsidP="00850D2E">
      <w:pPr>
        <w:pStyle w:val="StandardWeb"/>
        <w:numPr>
          <w:ilvl w:val="0"/>
          <w:numId w:val="12"/>
        </w:numPr>
        <w:rPr>
          <w:rFonts w:ascii="Fieldwork 03 Hum Light" w:eastAsiaTheme="minorHAnsi" w:hAnsi="Fieldwork 03 Hum Light" w:cstheme="minorHAnsi"/>
          <w:lang w:eastAsia="en-US"/>
        </w:rPr>
      </w:pPr>
      <w:r w:rsidRPr="00850D2E">
        <w:rPr>
          <w:rFonts w:ascii="Fieldwork 03 Hum Light" w:eastAsiaTheme="minorHAnsi" w:hAnsi="Fieldwork 03 Hum Light" w:cstheme="minorHAnsi"/>
          <w:lang w:eastAsia="en-US"/>
        </w:rPr>
        <w:t>Unternehmen / Gewerbekunden</w:t>
      </w:r>
    </w:p>
    <w:p w14:paraId="70F90B9E" w14:textId="77777777" w:rsidR="00850D2E" w:rsidRPr="00850D2E" w:rsidRDefault="00850D2E" w:rsidP="00850D2E">
      <w:pPr>
        <w:pStyle w:val="StandardWeb"/>
        <w:numPr>
          <w:ilvl w:val="0"/>
          <w:numId w:val="12"/>
        </w:numPr>
        <w:rPr>
          <w:rFonts w:ascii="Fieldwork 03 Hum Light" w:eastAsiaTheme="minorHAnsi" w:hAnsi="Fieldwork 03 Hum Light" w:cstheme="minorHAnsi"/>
          <w:lang w:eastAsia="en-US"/>
        </w:rPr>
      </w:pPr>
      <w:r w:rsidRPr="00850D2E">
        <w:rPr>
          <w:rFonts w:ascii="Fieldwork 03 Hum Light" w:eastAsiaTheme="minorHAnsi" w:hAnsi="Fieldwork 03 Hum Light" w:cstheme="minorHAnsi"/>
          <w:lang w:eastAsia="en-US"/>
        </w:rPr>
        <w:t>Immobilienverwalter</w:t>
      </w:r>
    </w:p>
    <w:p w14:paraId="1D3F9A52" w14:textId="77777777" w:rsidR="00850D2E" w:rsidRPr="00850D2E" w:rsidRDefault="00850D2E" w:rsidP="00850D2E">
      <w:pPr>
        <w:pStyle w:val="StandardWeb"/>
        <w:numPr>
          <w:ilvl w:val="0"/>
          <w:numId w:val="12"/>
        </w:numPr>
        <w:rPr>
          <w:rFonts w:ascii="Fieldwork 03 Hum Light" w:eastAsiaTheme="minorHAnsi" w:hAnsi="Fieldwork 03 Hum Light" w:cstheme="minorHAnsi"/>
          <w:lang w:eastAsia="en-US"/>
        </w:rPr>
      </w:pPr>
      <w:r w:rsidRPr="00850D2E">
        <w:rPr>
          <w:rFonts w:ascii="Fieldwork 03 Hum Light" w:eastAsiaTheme="minorHAnsi" w:hAnsi="Fieldwork 03 Hum Light" w:cstheme="minorHAnsi"/>
          <w:lang w:eastAsia="en-US"/>
        </w:rPr>
        <w:t>Facility Manager</w:t>
      </w:r>
    </w:p>
    <w:p w14:paraId="2C100140" w14:textId="77777777" w:rsidR="00850D2E" w:rsidRPr="00850D2E" w:rsidRDefault="00850D2E" w:rsidP="00850D2E">
      <w:pPr>
        <w:pStyle w:val="StandardWeb"/>
        <w:numPr>
          <w:ilvl w:val="0"/>
          <w:numId w:val="12"/>
        </w:numPr>
        <w:rPr>
          <w:rFonts w:ascii="Fieldwork 03 Hum Light" w:eastAsiaTheme="minorHAnsi" w:hAnsi="Fieldwork 03 Hum Light" w:cstheme="minorHAnsi"/>
          <w:lang w:eastAsia="en-US"/>
        </w:rPr>
      </w:pPr>
      <w:r w:rsidRPr="00850D2E">
        <w:rPr>
          <w:rFonts w:ascii="Fieldwork 03 Hum Light" w:eastAsiaTheme="minorHAnsi" w:hAnsi="Fieldwork 03 Hum Light" w:cstheme="minorHAnsi"/>
          <w:lang w:eastAsia="en-US"/>
        </w:rPr>
        <w:t>Bauherren &amp; Projektentwickler</w:t>
      </w:r>
    </w:p>
    <w:p w14:paraId="7D0CB655" w14:textId="77777777" w:rsidR="00850D2E" w:rsidRPr="00850D2E" w:rsidRDefault="00850D2E" w:rsidP="00850D2E">
      <w:pPr>
        <w:pStyle w:val="StandardWeb"/>
        <w:rPr>
          <w:rFonts w:ascii="Fieldwork 03 Hum Light" w:eastAsiaTheme="minorHAnsi" w:hAnsi="Fieldwork 03 Hum Light" w:cstheme="minorHAnsi"/>
          <w:lang w:eastAsia="en-US"/>
        </w:rPr>
      </w:pPr>
      <w:r w:rsidRPr="00850D2E">
        <w:rPr>
          <w:rFonts w:ascii="Fieldwork 03 Hum Light" w:eastAsiaTheme="minorHAnsi" w:hAnsi="Fieldwork 03 Hum Light" w:cstheme="minorHAnsi"/>
          <w:b/>
          <w:bCs/>
          <w:lang w:eastAsia="en-US"/>
        </w:rPr>
        <w:t>Sekundäre Zielgruppe:</w:t>
      </w:r>
    </w:p>
    <w:p w14:paraId="6BBBE305" w14:textId="77777777" w:rsidR="00850D2E" w:rsidRPr="00850D2E" w:rsidRDefault="00850D2E" w:rsidP="00850D2E">
      <w:pPr>
        <w:pStyle w:val="StandardWeb"/>
        <w:numPr>
          <w:ilvl w:val="0"/>
          <w:numId w:val="13"/>
        </w:numPr>
        <w:rPr>
          <w:rFonts w:ascii="Fieldwork 03 Hum Light" w:eastAsiaTheme="minorHAnsi" w:hAnsi="Fieldwork 03 Hum Light" w:cstheme="minorHAnsi"/>
          <w:lang w:eastAsia="en-US"/>
        </w:rPr>
      </w:pPr>
      <w:r w:rsidRPr="00850D2E">
        <w:rPr>
          <w:rFonts w:ascii="Fieldwork 03 Hum Light" w:eastAsiaTheme="minorHAnsi" w:hAnsi="Fieldwork 03 Hum Light" w:cstheme="minorHAnsi"/>
          <w:lang w:eastAsia="en-US"/>
        </w:rPr>
        <w:t>Öffentliche Auftraggeber</w:t>
      </w:r>
    </w:p>
    <w:p w14:paraId="220138AB" w14:textId="77777777" w:rsidR="00850D2E" w:rsidRPr="00850D2E" w:rsidRDefault="00850D2E" w:rsidP="00850D2E">
      <w:pPr>
        <w:pStyle w:val="StandardWeb"/>
        <w:numPr>
          <w:ilvl w:val="0"/>
          <w:numId w:val="13"/>
        </w:numPr>
        <w:rPr>
          <w:rFonts w:ascii="Fieldwork 03 Hum Light" w:eastAsiaTheme="minorHAnsi" w:hAnsi="Fieldwork 03 Hum Light" w:cstheme="minorHAnsi"/>
          <w:lang w:eastAsia="en-US"/>
        </w:rPr>
      </w:pPr>
      <w:r w:rsidRPr="00850D2E">
        <w:rPr>
          <w:rFonts w:ascii="Fieldwork 03 Hum Light" w:eastAsiaTheme="minorHAnsi" w:hAnsi="Fieldwork 03 Hum Light" w:cstheme="minorHAnsi"/>
          <w:lang w:eastAsia="en-US"/>
        </w:rPr>
        <w:t>Architekten &amp; Planungsbüros</w:t>
      </w:r>
    </w:p>
    <w:p w14:paraId="23E7C9B8" w14:textId="77777777" w:rsidR="00850D2E" w:rsidRPr="00850D2E" w:rsidRDefault="00850D2E" w:rsidP="00850D2E">
      <w:pPr>
        <w:pStyle w:val="StandardWeb"/>
        <w:rPr>
          <w:rFonts w:ascii="Fieldwork 03 Hum Light" w:eastAsiaTheme="minorHAnsi" w:hAnsi="Fieldwork 03 Hum Light" w:cstheme="minorHAnsi"/>
          <w:lang w:eastAsia="en-US"/>
        </w:rPr>
      </w:pPr>
      <w:r w:rsidRPr="00850D2E">
        <w:rPr>
          <w:rFonts w:ascii="Fieldwork 03 Hum Light" w:eastAsiaTheme="minorHAnsi" w:hAnsi="Fieldwork 03 Hum Light" w:cstheme="minorHAnsi"/>
          <w:b/>
          <w:bCs/>
          <w:lang w:eastAsia="en-US"/>
        </w:rPr>
        <w:t>Bedürfnisse der Zielgruppe:</w:t>
      </w:r>
    </w:p>
    <w:p w14:paraId="0E326A45" w14:textId="77777777" w:rsidR="00850D2E" w:rsidRPr="00850D2E" w:rsidRDefault="00850D2E" w:rsidP="00850D2E">
      <w:pPr>
        <w:pStyle w:val="StandardWeb"/>
        <w:numPr>
          <w:ilvl w:val="0"/>
          <w:numId w:val="14"/>
        </w:numPr>
        <w:rPr>
          <w:rFonts w:ascii="Fieldwork 03 Hum Light" w:eastAsiaTheme="minorHAnsi" w:hAnsi="Fieldwork 03 Hum Light" w:cstheme="minorHAnsi"/>
          <w:lang w:eastAsia="en-US"/>
        </w:rPr>
      </w:pPr>
      <w:r w:rsidRPr="00850D2E">
        <w:rPr>
          <w:rFonts w:ascii="Fieldwork 03 Hum Light" w:eastAsiaTheme="minorHAnsi" w:hAnsi="Fieldwork 03 Hum Light" w:cstheme="minorHAnsi"/>
          <w:lang w:eastAsia="en-US"/>
        </w:rPr>
        <w:t>Zuverlässige Dienstleister</w:t>
      </w:r>
    </w:p>
    <w:p w14:paraId="3F23850D" w14:textId="77777777" w:rsidR="00850D2E" w:rsidRPr="00850D2E" w:rsidRDefault="00850D2E" w:rsidP="00850D2E">
      <w:pPr>
        <w:pStyle w:val="StandardWeb"/>
        <w:numPr>
          <w:ilvl w:val="0"/>
          <w:numId w:val="14"/>
        </w:numPr>
        <w:rPr>
          <w:rFonts w:ascii="Fieldwork 03 Hum Light" w:eastAsiaTheme="minorHAnsi" w:hAnsi="Fieldwork 03 Hum Light" w:cstheme="minorHAnsi"/>
          <w:lang w:eastAsia="en-US"/>
        </w:rPr>
      </w:pPr>
      <w:r w:rsidRPr="00850D2E">
        <w:rPr>
          <w:rFonts w:ascii="Fieldwork 03 Hum Light" w:eastAsiaTheme="minorHAnsi" w:hAnsi="Fieldwork 03 Hum Light" w:cstheme="minorHAnsi"/>
          <w:lang w:eastAsia="en-US"/>
        </w:rPr>
        <w:t>Strukturierte Abläufe &amp; klare Kommunikation</w:t>
      </w:r>
    </w:p>
    <w:p w14:paraId="50B40F1A" w14:textId="77777777" w:rsidR="00850D2E" w:rsidRPr="00850D2E" w:rsidRDefault="00850D2E" w:rsidP="00850D2E">
      <w:pPr>
        <w:pStyle w:val="StandardWeb"/>
        <w:numPr>
          <w:ilvl w:val="0"/>
          <w:numId w:val="14"/>
        </w:numPr>
        <w:rPr>
          <w:rFonts w:ascii="Fieldwork 03 Hum Light" w:eastAsiaTheme="minorHAnsi" w:hAnsi="Fieldwork 03 Hum Light" w:cstheme="minorHAnsi"/>
          <w:lang w:eastAsia="en-US"/>
        </w:rPr>
      </w:pPr>
      <w:r w:rsidRPr="00850D2E">
        <w:rPr>
          <w:rFonts w:ascii="Fieldwork 03 Hum Light" w:eastAsiaTheme="minorHAnsi" w:hAnsi="Fieldwork 03 Hum Light" w:cstheme="minorHAnsi"/>
          <w:lang w:eastAsia="en-US"/>
        </w:rPr>
        <w:t>Langfristige Partnerschaften</w:t>
      </w:r>
    </w:p>
    <w:p w14:paraId="26B427F2" w14:textId="77777777" w:rsidR="00850D2E" w:rsidRPr="00850D2E" w:rsidRDefault="00850D2E" w:rsidP="00850D2E">
      <w:pPr>
        <w:pStyle w:val="StandardWeb"/>
        <w:numPr>
          <w:ilvl w:val="0"/>
          <w:numId w:val="14"/>
        </w:numPr>
        <w:rPr>
          <w:rFonts w:ascii="Fieldwork 03 Hum Light" w:eastAsiaTheme="minorHAnsi" w:hAnsi="Fieldwork 03 Hum Light" w:cstheme="minorHAnsi"/>
          <w:lang w:eastAsia="en-US"/>
        </w:rPr>
      </w:pPr>
      <w:r w:rsidRPr="00850D2E">
        <w:rPr>
          <w:rFonts w:ascii="Fieldwork 03 Hum Light" w:eastAsiaTheme="minorHAnsi" w:hAnsi="Fieldwork 03 Hum Light" w:cstheme="minorHAnsi"/>
          <w:lang w:eastAsia="en-US"/>
        </w:rPr>
        <w:t>Effizienz &amp; Kostenkontrolle</w:t>
      </w:r>
    </w:p>
    <w:p w14:paraId="686D3E09" w14:textId="77777777" w:rsidR="00850D2E" w:rsidRPr="00850D2E" w:rsidRDefault="00850D2E" w:rsidP="00850D2E">
      <w:pPr>
        <w:pStyle w:val="StandardWeb"/>
        <w:numPr>
          <w:ilvl w:val="0"/>
          <w:numId w:val="14"/>
        </w:numPr>
        <w:rPr>
          <w:rFonts w:ascii="Fieldwork 03 Hum Light" w:eastAsiaTheme="minorHAnsi" w:hAnsi="Fieldwork 03 Hum Light" w:cstheme="minorHAnsi"/>
          <w:lang w:eastAsia="en-US"/>
        </w:rPr>
      </w:pPr>
      <w:r w:rsidRPr="00850D2E">
        <w:rPr>
          <w:rFonts w:ascii="Fieldwork 03 Hum Light" w:eastAsiaTheme="minorHAnsi" w:hAnsi="Fieldwork 03 Hum Light" w:cstheme="minorHAnsi"/>
          <w:lang w:eastAsia="en-US"/>
        </w:rPr>
        <w:t>Fachkompetenz &amp; Erfahrung</w:t>
      </w:r>
    </w:p>
    <w:p w14:paraId="0EC8162E" w14:textId="77777777" w:rsidR="00850D2E" w:rsidRPr="00850D2E" w:rsidRDefault="00850D2E" w:rsidP="00850D2E"/>
    <w:p w14:paraId="438DFEAB" w14:textId="77777777" w:rsidR="00850D2E" w:rsidRDefault="00850D2E" w:rsidP="00AC7AC9">
      <w:pPr>
        <w:pStyle w:val="berschrift4"/>
      </w:pPr>
    </w:p>
    <w:p w14:paraId="2A2971A6" w14:textId="6E54BAC5" w:rsidR="00AC7AC9" w:rsidRDefault="00AC7AC9" w:rsidP="00AC7AC9">
      <w:pPr>
        <w:pStyle w:val="berschrift4"/>
      </w:pPr>
      <w:r>
        <w:rPr>
          <w:rStyle w:val="Fett"/>
          <w:b w:val="0"/>
          <w:bCs w:val="0"/>
        </w:rPr>
        <w:t>3. Inhalt des Flyers</w:t>
      </w:r>
    </w:p>
    <w:p w14:paraId="2988C975" w14:textId="77777777" w:rsidR="00850D2E" w:rsidRDefault="00850D2E" w:rsidP="00AC7AC9">
      <w:pPr>
        <w:pStyle w:val="berschrift4"/>
        <w:rPr>
          <w:rStyle w:val="Fett"/>
          <w:b w:val="0"/>
          <w:bCs w:val="0"/>
        </w:rPr>
      </w:pPr>
    </w:p>
    <w:p w14:paraId="462FF6AB" w14:textId="77777777" w:rsidR="00850D2E" w:rsidRPr="00850D2E" w:rsidRDefault="00850D2E" w:rsidP="00850D2E">
      <w:pPr>
        <w:pStyle w:val="StandardWeb"/>
        <w:rPr>
          <w:rFonts w:ascii="Fieldwork 03 Hum Light" w:hAnsi="Fieldwork 03 Hum Light"/>
        </w:rPr>
      </w:pPr>
      <w:r w:rsidRPr="00850D2E">
        <w:rPr>
          <w:rStyle w:val="Fett"/>
          <w:rFonts w:ascii="Fieldwork 03 Hum Light" w:hAnsi="Fieldwork 03 Hum Light"/>
        </w:rPr>
        <w:t>Zentrale Inhalte:</w:t>
      </w:r>
    </w:p>
    <w:p w14:paraId="3916DC9B" w14:textId="77777777" w:rsidR="00850D2E" w:rsidRPr="00850D2E" w:rsidRDefault="00850D2E" w:rsidP="00850D2E">
      <w:pPr>
        <w:pStyle w:val="StandardWeb"/>
        <w:numPr>
          <w:ilvl w:val="0"/>
          <w:numId w:val="15"/>
        </w:numPr>
        <w:rPr>
          <w:rFonts w:ascii="Fieldwork 03 Hum Light" w:hAnsi="Fieldwork 03 Hum Light"/>
        </w:rPr>
      </w:pPr>
      <w:r w:rsidRPr="00850D2E">
        <w:rPr>
          <w:rStyle w:val="Fett"/>
          <w:rFonts w:ascii="Fieldwork 03 Hum Light" w:hAnsi="Fieldwork 03 Hum Light"/>
        </w:rPr>
        <w:t>Unternehmensvorstellung</w:t>
      </w:r>
    </w:p>
    <w:p w14:paraId="3D1A0205" w14:textId="77777777" w:rsidR="00850D2E" w:rsidRPr="00850D2E" w:rsidRDefault="00850D2E" w:rsidP="00850D2E">
      <w:pPr>
        <w:pStyle w:val="StandardWeb"/>
        <w:numPr>
          <w:ilvl w:val="1"/>
          <w:numId w:val="15"/>
        </w:numPr>
        <w:rPr>
          <w:rFonts w:ascii="Fieldwork 03 Hum Light" w:hAnsi="Fieldwork 03 Hum Light"/>
        </w:rPr>
      </w:pPr>
      <w:r w:rsidRPr="00850D2E">
        <w:rPr>
          <w:rFonts w:ascii="Fieldwork 03 Hum Light" w:hAnsi="Fieldwork 03 Hum Light"/>
        </w:rPr>
        <w:t>Wer ist GM Süd?</w:t>
      </w:r>
    </w:p>
    <w:p w14:paraId="29CC603F" w14:textId="77777777" w:rsidR="00850D2E" w:rsidRPr="00850D2E" w:rsidRDefault="00850D2E" w:rsidP="00850D2E">
      <w:pPr>
        <w:pStyle w:val="StandardWeb"/>
        <w:numPr>
          <w:ilvl w:val="1"/>
          <w:numId w:val="15"/>
        </w:numPr>
        <w:rPr>
          <w:rFonts w:ascii="Fieldwork 03 Hum Light" w:hAnsi="Fieldwork 03 Hum Light"/>
        </w:rPr>
      </w:pPr>
      <w:r w:rsidRPr="00850D2E">
        <w:rPr>
          <w:rFonts w:ascii="Fieldwork 03 Hum Light" w:hAnsi="Fieldwork 03 Hum Light"/>
        </w:rPr>
        <w:t>Positionierung als zuverlässiger Partner im Gebäudemanagement</w:t>
      </w:r>
    </w:p>
    <w:p w14:paraId="20950FFB" w14:textId="77777777" w:rsidR="00850D2E" w:rsidRPr="00850D2E" w:rsidRDefault="00850D2E" w:rsidP="00850D2E">
      <w:pPr>
        <w:pStyle w:val="StandardWeb"/>
        <w:numPr>
          <w:ilvl w:val="0"/>
          <w:numId w:val="15"/>
        </w:numPr>
        <w:rPr>
          <w:rFonts w:ascii="Fieldwork 03 Hum Light" w:hAnsi="Fieldwork 03 Hum Light"/>
        </w:rPr>
      </w:pPr>
      <w:r w:rsidRPr="00850D2E">
        <w:rPr>
          <w:rStyle w:val="Fett"/>
          <w:rFonts w:ascii="Fieldwork 03 Hum Light" w:hAnsi="Fieldwork 03 Hum Light"/>
        </w:rPr>
        <w:t>Leistungsübersicht (klar strukturiert)</w:t>
      </w:r>
    </w:p>
    <w:p w14:paraId="1192C16A" w14:textId="77777777" w:rsidR="00850D2E" w:rsidRPr="00850D2E" w:rsidRDefault="00850D2E" w:rsidP="00850D2E">
      <w:pPr>
        <w:pStyle w:val="StandardWeb"/>
        <w:numPr>
          <w:ilvl w:val="1"/>
          <w:numId w:val="15"/>
        </w:numPr>
        <w:rPr>
          <w:rFonts w:ascii="Fieldwork 03 Hum Light" w:hAnsi="Fieldwork 03 Hum Light"/>
        </w:rPr>
      </w:pPr>
      <w:r w:rsidRPr="00850D2E">
        <w:rPr>
          <w:rFonts w:ascii="Fieldwork 03 Hum Light" w:hAnsi="Fieldwork 03 Hum Light"/>
        </w:rPr>
        <w:t>Technisches Gebäudemanagement</w:t>
      </w:r>
    </w:p>
    <w:p w14:paraId="4612BFF2" w14:textId="77777777" w:rsidR="00850D2E" w:rsidRPr="00850D2E" w:rsidRDefault="00850D2E" w:rsidP="00850D2E">
      <w:pPr>
        <w:pStyle w:val="StandardWeb"/>
        <w:numPr>
          <w:ilvl w:val="1"/>
          <w:numId w:val="15"/>
        </w:numPr>
        <w:rPr>
          <w:rFonts w:ascii="Fieldwork 03 Hum Light" w:hAnsi="Fieldwork 03 Hum Light"/>
        </w:rPr>
      </w:pPr>
      <w:r w:rsidRPr="00850D2E">
        <w:rPr>
          <w:rFonts w:ascii="Fieldwork 03 Hum Light" w:hAnsi="Fieldwork 03 Hum Light"/>
        </w:rPr>
        <w:t>Instandhaltung / Wartung</w:t>
      </w:r>
    </w:p>
    <w:p w14:paraId="585A88D8" w14:textId="77777777" w:rsidR="00850D2E" w:rsidRPr="00850D2E" w:rsidRDefault="00850D2E" w:rsidP="00850D2E">
      <w:pPr>
        <w:pStyle w:val="StandardWeb"/>
        <w:numPr>
          <w:ilvl w:val="1"/>
          <w:numId w:val="15"/>
        </w:numPr>
        <w:rPr>
          <w:rFonts w:ascii="Fieldwork 03 Hum Light" w:hAnsi="Fieldwork 03 Hum Light"/>
        </w:rPr>
      </w:pPr>
      <w:r w:rsidRPr="00850D2E">
        <w:rPr>
          <w:rFonts w:ascii="Fieldwork 03 Hum Light" w:hAnsi="Fieldwork 03 Hum Light"/>
        </w:rPr>
        <w:t>Serviceleistungen</w:t>
      </w:r>
    </w:p>
    <w:p w14:paraId="2440AFD2" w14:textId="77777777" w:rsidR="00850D2E" w:rsidRPr="00850D2E" w:rsidRDefault="00850D2E" w:rsidP="00850D2E">
      <w:pPr>
        <w:pStyle w:val="StandardWeb"/>
        <w:numPr>
          <w:ilvl w:val="1"/>
          <w:numId w:val="15"/>
        </w:numPr>
        <w:rPr>
          <w:rFonts w:ascii="Fieldwork 03 Hum Light" w:hAnsi="Fieldwork 03 Hum Light"/>
        </w:rPr>
      </w:pPr>
      <w:r w:rsidRPr="00850D2E">
        <w:rPr>
          <w:rFonts w:ascii="Fieldwork 03 Hum Light" w:hAnsi="Fieldwork 03 Hum Light"/>
        </w:rPr>
        <w:t>ggf. Spezialisierungen</w:t>
      </w:r>
    </w:p>
    <w:p w14:paraId="60A5CD99" w14:textId="77777777" w:rsidR="00850D2E" w:rsidRPr="00850D2E" w:rsidRDefault="00850D2E" w:rsidP="00850D2E">
      <w:pPr>
        <w:pStyle w:val="StandardWeb"/>
        <w:numPr>
          <w:ilvl w:val="0"/>
          <w:numId w:val="15"/>
        </w:numPr>
        <w:rPr>
          <w:rFonts w:ascii="Fieldwork 03 Hum Light" w:hAnsi="Fieldwork 03 Hum Light"/>
        </w:rPr>
      </w:pPr>
      <w:r w:rsidRPr="00850D2E">
        <w:rPr>
          <w:rStyle w:val="Fett"/>
          <w:rFonts w:ascii="Fieldwork 03 Hum Light" w:hAnsi="Fieldwork 03 Hum Light"/>
        </w:rPr>
        <w:t>USP / Vorteile</w:t>
      </w:r>
    </w:p>
    <w:p w14:paraId="53CD5D44" w14:textId="77777777" w:rsidR="00850D2E" w:rsidRPr="00850D2E" w:rsidRDefault="00850D2E" w:rsidP="00850D2E">
      <w:pPr>
        <w:pStyle w:val="StandardWeb"/>
        <w:numPr>
          <w:ilvl w:val="1"/>
          <w:numId w:val="15"/>
        </w:numPr>
        <w:rPr>
          <w:rFonts w:ascii="Fieldwork 03 Hum Light" w:hAnsi="Fieldwork 03 Hum Light"/>
        </w:rPr>
      </w:pPr>
      <w:r w:rsidRPr="00850D2E">
        <w:rPr>
          <w:rFonts w:ascii="Fieldwork 03 Hum Light" w:hAnsi="Fieldwork 03 Hum Light"/>
        </w:rPr>
        <w:t>Zuverlässigkeit</w:t>
      </w:r>
    </w:p>
    <w:p w14:paraId="087FEF1F" w14:textId="77777777" w:rsidR="00850D2E" w:rsidRPr="00850D2E" w:rsidRDefault="00850D2E" w:rsidP="00850D2E">
      <w:pPr>
        <w:pStyle w:val="StandardWeb"/>
        <w:numPr>
          <w:ilvl w:val="1"/>
          <w:numId w:val="15"/>
        </w:numPr>
        <w:rPr>
          <w:rFonts w:ascii="Fieldwork 03 Hum Light" w:hAnsi="Fieldwork 03 Hum Light"/>
        </w:rPr>
      </w:pPr>
      <w:r w:rsidRPr="00850D2E">
        <w:rPr>
          <w:rFonts w:ascii="Fieldwork 03 Hum Light" w:hAnsi="Fieldwork 03 Hum Light"/>
        </w:rPr>
        <w:t>Fachkompetenz</w:t>
      </w:r>
    </w:p>
    <w:p w14:paraId="2F051D94" w14:textId="77777777" w:rsidR="00850D2E" w:rsidRPr="00850D2E" w:rsidRDefault="00850D2E" w:rsidP="00850D2E">
      <w:pPr>
        <w:pStyle w:val="StandardWeb"/>
        <w:numPr>
          <w:ilvl w:val="1"/>
          <w:numId w:val="15"/>
        </w:numPr>
        <w:rPr>
          <w:rFonts w:ascii="Fieldwork 03 Hum Light" w:hAnsi="Fieldwork 03 Hum Light"/>
        </w:rPr>
      </w:pPr>
      <w:r w:rsidRPr="00850D2E">
        <w:rPr>
          <w:rFonts w:ascii="Fieldwork 03 Hum Light" w:hAnsi="Fieldwork 03 Hum Light"/>
        </w:rPr>
        <w:t>Individuelle Lösungen</w:t>
      </w:r>
    </w:p>
    <w:p w14:paraId="724C7BC6" w14:textId="77777777" w:rsidR="00850D2E" w:rsidRPr="00850D2E" w:rsidRDefault="00850D2E" w:rsidP="00850D2E">
      <w:pPr>
        <w:pStyle w:val="StandardWeb"/>
        <w:numPr>
          <w:ilvl w:val="1"/>
          <w:numId w:val="15"/>
        </w:numPr>
        <w:rPr>
          <w:rFonts w:ascii="Fieldwork 03 Hum Light" w:hAnsi="Fieldwork 03 Hum Light"/>
        </w:rPr>
      </w:pPr>
      <w:r w:rsidRPr="00850D2E">
        <w:rPr>
          <w:rFonts w:ascii="Fieldwork 03 Hum Light" w:hAnsi="Fieldwork 03 Hum Light"/>
        </w:rPr>
        <w:t>Schnelle Reaktionszeiten</w:t>
      </w:r>
    </w:p>
    <w:p w14:paraId="7B353FEE" w14:textId="77777777" w:rsidR="00850D2E" w:rsidRPr="00850D2E" w:rsidRDefault="00850D2E" w:rsidP="00850D2E">
      <w:pPr>
        <w:pStyle w:val="StandardWeb"/>
        <w:numPr>
          <w:ilvl w:val="0"/>
          <w:numId w:val="15"/>
        </w:numPr>
        <w:rPr>
          <w:rFonts w:ascii="Fieldwork 03 Hum Light" w:hAnsi="Fieldwork 03 Hum Light"/>
        </w:rPr>
      </w:pPr>
      <w:r w:rsidRPr="00850D2E">
        <w:rPr>
          <w:rStyle w:val="Fett"/>
          <w:rFonts w:ascii="Fieldwork 03 Hum Light" w:hAnsi="Fieldwork 03 Hum Light"/>
        </w:rPr>
        <w:t>Warum GM Süd?</w:t>
      </w:r>
    </w:p>
    <w:p w14:paraId="44E287F8" w14:textId="77777777" w:rsidR="00850D2E" w:rsidRPr="00850D2E" w:rsidRDefault="00850D2E" w:rsidP="00850D2E">
      <w:pPr>
        <w:pStyle w:val="StandardWeb"/>
        <w:numPr>
          <w:ilvl w:val="1"/>
          <w:numId w:val="15"/>
        </w:numPr>
        <w:rPr>
          <w:rFonts w:ascii="Fieldwork 03 Hum Light" w:hAnsi="Fieldwork 03 Hum Light"/>
        </w:rPr>
      </w:pPr>
      <w:r w:rsidRPr="00850D2E">
        <w:rPr>
          <w:rFonts w:ascii="Fieldwork 03 Hum Light" w:hAnsi="Fieldwork 03 Hum Light"/>
        </w:rPr>
        <w:t>Kurz &amp; prägnant (3–5 Bulletpoints)</w:t>
      </w:r>
    </w:p>
    <w:p w14:paraId="41870E55" w14:textId="77777777" w:rsidR="00850D2E" w:rsidRPr="00850D2E" w:rsidRDefault="00850D2E" w:rsidP="00850D2E">
      <w:pPr>
        <w:pStyle w:val="StandardWeb"/>
        <w:numPr>
          <w:ilvl w:val="0"/>
          <w:numId w:val="15"/>
        </w:numPr>
        <w:rPr>
          <w:rFonts w:ascii="Fieldwork 03 Hum Light" w:hAnsi="Fieldwork 03 Hum Light"/>
        </w:rPr>
      </w:pPr>
      <w:r w:rsidRPr="00850D2E">
        <w:rPr>
          <w:rStyle w:val="Fett"/>
          <w:rFonts w:ascii="Fieldwork 03 Hum Light" w:hAnsi="Fieldwork 03 Hum Light"/>
        </w:rPr>
        <w:t>Call-to-Action</w:t>
      </w:r>
    </w:p>
    <w:p w14:paraId="753DB987" w14:textId="77777777" w:rsidR="00850D2E" w:rsidRPr="00850D2E" w:rsidRDefault="00850D2E" w:rsidP="00850D2E">
      <w:pPr>
        <w:pStyle w:val="StandardWeb"/>
        <w:numPr>
          <w:ilvl w:val="1"/>
          <w:numId w:val="15"/>
        </w:numPr>
        <w:rPr>
          <w:rFonts w:ascii="Fieldwork 03 Hum Light" w:hAnsi="Fieldwork 03 Hum Light"/>
        </w:rPr>
      </w:pPr>
      <w:r w:rsidRPr="00850D2E">
        <w:rPr>
          <w:rFonts w:ascii="Fieldwork 03 Hum Light" w:hAnsi="Fieldwork 03 Hum Light"/>
        </w:rPr>
        <w:t>„Sprechen Sie uns direkt auf der Messe an“</w:t>
      </w:r>
    </w:p>
    <w:p w14:paraId="5C036A66" w14:textId="77777777" w:rsidR="00850D2E" w:rsidRPr="00850D2E" w:rsidRDefault="00850D2E" w:rsidP="00850D2E">
      <w:pPr>
        <w:pStyle w:val="StandardWeb"/>
        <w:numPr>
          <w:ilvl w:val="1"/>
          <w:numId w:val="15"/>
        </w:numPr>
        <w:rPr>
          <w:rFonts w:ascii="Fieldwork 03 Hum Light" w:hAnsi="Fieldwork 03 Hum Light"/>
        </w:rPr>
      </w:pPr>
      <w:r w:rsidRPr="00850D2E">
        <w:rPr>
          <w:rFonts w:ascii="Fieldwork 03 Hum Light" w:hAnsi="Fieldwork 03 Hum Light"/>
        </w:rPr>
        <w:t>„Jetzt Kontakt aufnehmen“</w:t>
      </w:r>
    </w:p>
    <w:p w14:paraId="0A15BCB9" w14:textId="77777777" w:rsidR="00850D2E" w:rsidRPr="00850D2E" w:rsidRDefault="00850D2E" w:rsidP="00850D2E">
      <w:pPr>
        <w:pStyle w:val="StandardWeb"/>
        <w:numPr>
          <w:ilvl w:val="1"/>
          <w:numId w:val="15"/>
        </w:numPr>
        <w:rPr>
          <w:rFonts w:ascii="Fieldwork 03 Hum Light" w:hAnsi="Fieldwork 03 Hum Light"/>
        </w:rPr>
      </w:pPr>
      <w:r w:rsidRPr="00850D2E">
        <w:rPr>
          <w:rFonts w:ascii="Fieldwork 03 Hum Light" w:hAnsi="Fieldwork 03 Hum Light"/>
        </w:rPr>
        <w:t>Website / Kontaktdaten</w:t>
      </w:r>
    </w:p>
    <w:p w14:paraId="7EF5CDBC" w14:textId="77777777" w:rsidR="00850D2E" w:rsidRPr="00850D2E" w:rsidRDefault="00850D2E" w:rsidP="00850D2E">
      <w:pPr>
        <w:pStyle w:val="StandardWeb"/>
        <w:numPr>
          <w:ilvl w:val="0"/>
          <w:numId w:val="15"/>
        </w:numPr>
        <w:rPr>
          <w:rFonts w:ascii="Fieldwork 03 Hum Light" w:hAnsi="Fieldwork 03 Hum Light"/>
        </w:rPr>
      </w:pPr>
      <w:r w:rsidRPr="00850D2E">
        <w:rPr>
          <w:rStyle w:val="Fett"/>
          <w:rFonts w:ascii="Fieldwork 03 Hum Light" w:hAnsi="Fieldwork 03 Hum Light"/>
        </w:rPr>
        <w:t>Kontaktdaten</w:t>
      </w:r>
    </w:p>
    <w:p w14:paraId="36E29EE8" w14:textId="77777777" w:rsidR="00850D2E" w:rsidRPr="00850D2E" w:rsidRDefault="00850D2E" w:rsidP="00850D2E">
      <w:pPr>
        <w:pStyle w:val="StandardWeb"/>
        <w:numPr>
          <w:ilvl w:val="1"/>
          <w:numId w:val="15"/>
        </w:numPr>
        <w:rPr>
          <w:rFonts w:ascii="Fieldwork 03 Hum Light" w:hAnsi="Fieldwork 03 Hum Light"/>
        </w:rPr>
      </w:pPr>
      <w:r w:rsidRPr="00850D2E">
        <w:rPr>
          <w:rFonts w:ascii="Fieldwork 03 Hum Light" w:hAnsi="Fieldwork 03 Hum Light"/>
        </w:rPr>
        <w:t>Website</w:t>
      </w:r>
    </w:p>
    <w:p w14:paraId="2EF6FCA1" w14:textId="77777777" w:rsidR="00850D2E" w:rsidRPr="00850D2E" w:rsidRDefault="00850D2E" w:rsidP="00850D2E">
      <w:pPr>
        <w:pStyle w:val="StandardWeb"/>
        <w:numPr>
          <w:ilvl w:val="1"/>
          <w:numId w:val="15"/>
        </w:numPr>
        <w:rPr>
          <w:rFonts w:ascii="Fieldwork 03 Hum Light" w:hAnsi="Fieldwork 03 Hum Light"/>
        </w:rPr>
      </w:pPr>
      <w:r w:rsidRPr="00850D2E">
        <w:rPr>
          <w:rFonts w:ascii="Fieldwork 03 Hum Light" w:hAnsi="Fieldwork 03 Hum Light"/>
        </w:rPr>
        <w:t>Telefonnummer</w:t>
      </w:r>
    </w:p>
    <w:p w14:paraId="544677DD" w14:textId="77777777" w:rsidR="00850D2E" w:rsidRPr="00850D2E" w:rsidRDefault="00850D2E" w:rsidP="00850D2E">
      <w:pPr>
        <w:pStyle w:val="StandardWeb"/>
        <w:numPr>
          <w:ilvl w:val="1"/>
          <w:numId w:val="15"/>
        </w:numPr>
        <w:rPr>
          <w:rFonts w:ascii="Fieldwork 03 Hum Light" w:hAnsi="Fieldwork 03 Hum Light"/>
        </w:rPr>
      </w:pPr>
      <w:r w:rsidRPr="00850D2E">
        <w:rPr>
          <w:rFonts w:ascii="Fieldwork 03 Hum Light" w:hAnsi="Fieldwork 03 Hum Light"/>
        </w:rPr>
        <w:t>E-Mail</w:t>
      </w:r>
    </w:p>
    <w:p w14:paraId="2E714F26" w14:textId="77777777" w:rsidR="00850D2E" w:rsidRPr="00850D2E" w:rsidRDefault="00850D2E" w:rsidP="00850D2E">
      <w:pPr>
        <w:pStyle w:val="StandardWeb"/>
        <w:numPr>
          <w:ilvl w:val="1"/>
          <w:numId w:val="15"/>
        </w:numPr>
        <w:rPr>
          <w:rFonts w:ascii="Fieldwork 03 Hum Light" w:hAnsi="Fieldwork 03 Hum Light"/>
        </w:rPr>
      </w:pPr>
      <w:r w:rsidRPr="00850D2E">
        <w:rPr>
          <w:rFonts w:ascii="Fieldwork 03 Hum Light" w:hAnsi="Fieldwork 03 Hum Light"/>
        </w:rPr>
        <w:t>ggf. Ansprechpartner</w:t>
      </w:r>
    </w:p>
    <w:p w14:paraId="4BF633EE" w14:textId="77777777" w:rsidR="00850D2E" w:rsidRPr="00850D2E" w:rsidRDefault="00850D2E" w:rsidP="00850D2E">
      <w:pPr>
        <w:pStyle w:val="StandardWeb"/>
        <w:rPr>
          <w:rFonts w:ascii="Fieldwork 03 Hum Light" w:hAnsi="Fieldwork 03 Hum Light"/>
        </w:rPr>
      </w:pPr>
      <w:r w:rsidRPr="00850D2E">
        <w:rPr>
          <w:rStyle w:val="Fett"/>
          <w:rFonts w:ascii="Fieldwork 03 Hum Light" w:hAnsi="Fieldwork 03 Hum Light"/>
        </w:rPr>
        <w:t>Bilder:</w:t>
      </w:r>
    </w:p>
    <w:p w14:paraId="3F33041B" w14:textId="77777777" w:rsidR="00850D2E" w:rsidRPr="00850D2E" w:rsidRDefault="00850D2E" w:rsidP="00850D2E">
      <w:pPr>
        <w:pStyle w:val="StandardWeb"/>
        <w:numPr>
          <w:ilvl w:val="0"/>
          <w:numId w:val="16"/>
        </w:numPr>
        <w:rPr>
          <w:rFonts w:ascii="Fieldwork 03 Hum Light" w:hAnsi="Fieldwork 03 Hum Light"/>
        </w:rPr>
      </w:pPr>
      <w:r w:rsidRPr="00850D2E">
        <w:rPr>
          <w:rFonts w:ascii="Fieldwork 03 Hum Light" w:hAnsi="Fieldwork 03 Hum Light"/>
        </w:rPr>
        <w:t>Mitarbeiter / Team</w:t>
      </w:r>
    </w:p>
    <w:p w14:paraId="23316710" w14:textId="77777777" w:rsidR="00850D2E" w:rsidRPr="00850D2E" w:rsidRDefault="00850D2E" w:rsidP="00850D2E">
      <w:pPr>
        <w:pStyle w:val="StandardWeb"/>
        <w:numPr>
          <w:ilvl w:val="0"/>
          <w:numId w:val="16"/>
        </w:numPr>
        <w:rPr>
          <w:rFonts w:ascii="Fieldwork 03 Hum Light" w:hAnsi="Fieldwork 03 Hum Light"/>
        </w:rPr>
      </w:pPr>
      <w:r w:rsidRPr="00850D2E">
        <w:rPr>
          <w:rFonts w:ascii="Fieldwork 03 Hum Light" w:hAnsi="Fieldwork 03 Hum Light"/>
        </w:rPr>
        <w:t>Einsatzsituationen / Technik</w:t>
      </w:r>
    </w:p>
    <w:p w14:paraId="394B8FD4" w14:textId="77777777" w:rsidR="00850D2E" w:rsidRPr="00850D2E" w:rsidRDefault="00850D2E" w:rsidP="00850D2E">
      <w:pPr>
        <w:pStyle w:val="StandardWeb"/>
        <w:numPr>
          <w:ilvl w:val="0"/>
          <w:numId w:val="16"/>
        </w:numPr>
        <w:rPr>
          <w:rFonts w:ascii="Fieldwork 03 Hum Light" w:hAnsi="Fieldwork 03 Hum Light"/>
        </w:rPr>
      </w:pPr>
      <w:r w:rsidRPr="00850D2E">
        <w:rPr>
          <w:rFonts w:ascii="Fieldwork 03 Hum Light" w:hAnsi="Fieldwork 03 Hum Light"/>
        </w:rPr>
        <w:t>Gebäude / Referenzen</w:t>
      </w:r>
    </w:p>
    <w:p w14:paraId="02B7A37B" w14:textId="77777777" w:rsidR="00850D2E" w:rsidRPr="00850D2E" w:rsidRDefault="00850D2E" w:rsidP="00AC7AC9">
      <w:pPr>
        <w:pStyle w:val="berschrift4"/>
        <w:rPr>
          <w:rStyle w:val="Fett"/>
          <w:b w:val="0"/>
          <w:bCs w:val="0"/>
          <w:i w:val="0"/>
          <w:iCs w:val="0"/>
        </w:rPr>
      </w:pPr>
    </w:p>
    <w:p w14:paraId="64482A59" w14:textId="77777777" w:rsidR="00850D2E" w:rsidRDefault="00850D2E" w:rsidP="00AC7AC9">
      <w:pPr>
        <w:pStyle w:val="berschrift4"/>
        <w:rPr>
          <w:rStyle w:val="Fett"/>
          <w:b w:val="0"/>
          <w:bCs w:val="0"/>
        </w:rPr>
      </w:pPr>
    </w:p>
    <w:p w14:paraId="37AD0814" w14:textId="5A074753" w:rsidR="00AC7AC9" w:rsidRDefault="00AC7AC9" w:rsidP="00AC7AC9">
      <w:pPr>
        <w:pStyle w:val="berschrift4"/>
      </w:pPr>
      <w:r>
        <w:rPr>
          <w:rStyle w:val="Fett"/>
          <w:b w:val="0"/>
          <w:bCs w:val="0"/>
        </w:rPr>
        <w:t>4. Design-Vorgaben</w:t>
      </w:r>
    </w:p>
    <w:p w14:paraId="220EEE2E" w14:textId="77777777" w:rsidR="00850D2E" w:rsidRDefault="00850D2E" w:rsidP="00AC7AC9">
      <w:pPr>
        <w:pStyle w:val="berschrift4"/>
        <w:rPr>
          <w:rStyle w:val="Fett"/>
          <w:b w:val="0"/>
          <w:bCs w:val="0"/>
        </w:rPr>
      </w:pPr>
    </w:p>
    <w:p w14:paraId="47895E96" w14:textId="77777777" w:rsidR="00850D2E" w:rsidRPr="00850D2E" w:rsidRDefault="00850D2E" w:rsidP="00850D2E">
      <w:pPr>
        <w:pStyle w:val="StandardWeb"/>
        <w:numPr>
          <w:ilvl w:val="0"/>
          <w:numId w:val="17"/>
        </w:numPr>
        <w:rPr>
          <w:rFonts w:ascii="Fieldwork 03 Hum Light" w:hAnsi="Fieldwork 03 Hum Light"/>
        </w:rPr>
      </w:pPr>
      <w:r w:rsidRPr="00850D2E">
        <w:rPr>
          <w:rFonts w:ascii="Fieldwork 03 Hum Light" w:hAnsi="Fieldwork 03 Hum Light"/>
        </w:rPr>
        <w:t>Orientierung am bestehenden Corporate Design der Website</w:t>
      </w:r>
    </w:p>
    <w:p w14:paraId="7BFE88CA" w14:textId="77777777" w:rsidR="00850D2E" w:rsidRPr="00850D2E" w:rsidRDefault="00850D2E" w:rsidP="00850D2E">
      <w:pPr>
        <w:pStyle w:val="StandardWeb"/>
        <w:numPr>
          <w:ilvl w:val="0"/>
          <w:numId w:val="17"/>
        </w:numPr>
        <w:rPr>
          <w:rFonts w:ascii="Fieldwork 03 Hum Light" w:hAnsi="Fieldwork 03 Hum Light"/>
        </w:rPr>
      </w:pPr>
      <w:r w:rsidRPr="00850D2E">
        <w:rPr>
          <w:rFonts w:ascii="Fieldwork 03 Hum Light" w:hAnsi="Fieldwork 03 Hum Light"/>
        </w:rPr>
        <w:t>Farbwelt: technisch, modern, seriös (Blau-/Grautöne wahrscheinlich dominierend)</w:t>
      </w:r>
    </w:p>
    <w:p w14:paraId="6ED2A797" w14:textId="77777777" w:rsidR="00850D2E" w:rsidRPr="00850D2E" w:rsidRDefault="00850D2E" w:rsidP="00850D2E">
      <w:pPr>
        <w:pStyle w:val="StandardWeb"/>
        <w:numPr>
          <w:ilvl w:val="0"/>
          <w:numId w:val="17"/>
        </w:numPr>
        <w:rPr>
          <w:rFonts w:ascii="Fieldwork 03 Hum Light" w:hAnsi="Fieldwork 03 Hum Light"/>
        </w:rPr>
      </w:pPr>
      <w:r w:rsidRPr="00850D2E">
        <w:rPr>
          <w:rFonts w:ascii="Fieldwork 03 Hum Light" w:hAnsi="Fieldwork 03 Hum Light"/>
        </w:rPr>
        <w:t>Klare, strukturierte Gestaltung (keine Überladung)</w:t>
      </w:r>
    </w:p>
    <w:p w14:paraId="22742F96" w14:textId="77777777" w:rsidR="00850D2E" w:rsidRPr="00850D2E" w:rsidRDefault="00850D2E" w:rsidP="00850D2E">
      <w:pPr>
        <w:pStyle w:val="StandardWeb"/>
        <w:numPr>
          <w:ilvl w:val="0"/>
          <w:numId w:val="17"/>
        </w:numPr>
        <w:rPr>
          <w:rFonts w:ascii="Fieldwork 03 Hum Light" w:hAnsi="Fieldwork 03 Hum Light"/>
        </w:rPr>
      </w:pPr>
      <w:r w:rsidRPr="00850D2E">
        <w:rPr>
          <w:rFonts w:ascii="Fieldwork 03 Hum Light" w:hAnsi="Fieldwork 03 Hum Light"/>
        </w:rPr>
        <w:t>Fokus auf Lesbarkeit &amp; schnelle Erfassbarkeit</w:t>
      </w:r>
    </w:p>
    <w:p w14:paraId="5E525E57" w14:textId="77777777" w:rsidR="00850D2E" w:rsidRPr="00850D2E" w:rsidRDefault="00850D2E" w:rsidP="00850D2E">
      <w:pPr>
        <w:pStyle w:val="StandardWeb"/>
        <w:rPr>
          <w:rFonts w:ascii="Fieldwork 03 Hum Light" w:hAnsi="Fieldwork 03 Hum Light"/>
        </w:rPr>
      </w:pPr>
      <w:r w:rsidRPr="00850D2E">
        <w:rPr>
          <w:rStyle w:val="Fett"/>
          <w:rFonts w:ascii="Fieldwork 03 Hum Light" w:hAnsi="Fieldwork 03 Hum Light"/>
        </w:rPr>
        <w:t>Designelemente:</w:t>
      </w:r>
    </w:p>
    <w:p w14:paraId="18FA0913" w14:textId="77777777" w:rsidR="00850D2E" w:rsidRPr="00850D2E" w:rsidRDefault="00850D2E" w:rsidP="00850D2E">
      <w:pPr>
        <w:pStyle w:val="StandardWeb"/>
        <w:numPr>
          <w:ilvl w:val="0"/>
          <w:numId w:val="18"/>
        </w:numPr>
        <w:rPr>
          <w:rFonts w:ascii="Fieldwork 03 Hum Light" w:hAnsi="Fieldwork 03 Hum Light"/>
        </w:rPr>
      </w:pPr>
      <w:r w:rsidRPr="00850D2E">
        <w:rPr>
          <w:rFonts w:ascii="Fieldwork 03 Hum Light" w:hAnsi="Fieldwork 03 Hum Light"/>
        </w:rPr>
        <w:t>Icons für Leistungen</w:t>
      </w:r>
    </w:p>
    <w:p w14:paraId="4B3ACCBB" w14:textId="77777777" w:rsidR="00850D2E" w:rsidRPr="00850D2E" w:rsidRDefault="00850D2E" w:rsidP="00850D2E">
      <w:pPr>
        <w:pStyle w:val="StandardWeb"/>
        <w:numPr>
          <w:ilvl w:val="0"/>
          <w:numId w:val="18"/>
        </w:numPr>
        <w:rPr>
          <w:rFonts w:ascii="Fieldwork 03 Hum Light" w:hAnsi="Fieldwork 03 Hum Light"/>
        </w:rPr>
      </w:pPr>
      <w:r w:rsidRPr="00850D2E">
        <w:rPr>
          <w:rFonts w:ascii="Fieldwork 03 Hum Light" w:hAnsi="Fieldwork 03 Hum Light"/>
        </w:rPr>
        <w:t>klare Abschnitte</w:t>
      </w:r>
    </w:p>
    <w:p w14:paraId="29CD0FEE" w14:textId="77777777" w:rsidR="00850D2E" w:rsidRPr="00850D2E" w:rsidRDefault="00850D2E" w:rsidP="00850D2E">
      <w:pPr>
        <w:pStyle w:val="StandardWeb"/>
        <w:numPr>
          <w:ilvl w:val="0"/>
          <w:numId w:val="18"/>
        </w:numPr>
        <w:rPr>
          <w:rFonts w:ascii="Fieldwork 03 Hum Light" w:hAnsi="Fieldwork 03 Hum Light"/>
        </w:rPr>
      </w:pPr>
      <w:r w:rsidRPr="00850D2E">
        <w:rPr>
          <w:rFonts w:ascii="Fieldwork 03 Hum Light" w:hAnsi="Fieldwork 03 Hum Light"/>
        </w:rPr>
        <w:t>ausreichend Weißraum</w:t>
      </w:r>
    </w:p>
    <w:p w14:paraId="3AE8E9D0" w14:textId="77777777" w:rsidR="00850D2E" w:rsidRPr="00850D2E" w:rsidRDefault="00850D2E" w:rsidP="00850D2E">
      <w:pPr>
        <w:pStyle w:val="StandardWeb"/>
        <w:rPr>
          <w:rFonts w:ascii="Fieldwork 03 Hum Light" w:hAnsi="Fieldwork 03 Hum Light"/>
        </w:rPr>
      </w:pPr>
      <w:r w:rsidRPr="00850D2E">
        <w:rPr>
          <w:rStyle w:val="Fett"/>
          <w:rFonts w:ascii="Fieldwork 03 Hum Light" w:hAnsi="Fieldwork 03 Hum Light"/>
        </w:rPr>
        <w:t>Stil:</w:t>
      </w:r>
    </w:p>
    <w:p w14:paraId="145EADED" w14:textId="77777777" w:rsidR="00850D2E" w:rsidRPr="00850D2E" w:rsidRDefault="00850D2E" w:rsidP="00850D2E">
      <w:pPr>
        <w:pStyle w:val="StandardWeb"/>
        <w:numPr>
          <w:ilvl w:val="0"/>
          <w:numId w:val="19"/>
        </w:numPr>
        <w:rPr>
          <w:rFonts w:ascii="Fieldwork 03 Hum Light" w:hAnsi="Fieldwork 03 Hum Light"/>
        </w:rPr>
      </w:pPr>
      <w:r w:rsidRPr="00850D2E">
        <w:rPr>
          <w:rFonts w:ascii="Fieldwork 03 Hum Light" w:hAnsi="Fieldwork 03 Hum Light"/>
        </w:rPr>
        <w:t>modern</w:t>
      </w:r>
    </w:p>
    <w:p w14:paraId="0F431D04" w14:textId="77777777" w:rsidR="00850D2E" w:rsidRPr="00850D2E" w:rsidRDefault="00850D2E" w:rsidP="00850D2E">
      <w:pPr>
        <w:pStyle w:val="StandardWeb"/>
        <w:numPr>
          <w:ilvl w:val="0"/>
          <w:numId w:val="19"/>
        </w:numPr>
        <w:rPr>
          <w:rFonts w:ascii="Fieldwork 03 Hum Light" w:hAnsi="Fieldwork 03 Hum Light"/>
        </w:rPr>
      </w:pPr>
      <w:r w:rsidRPr="00850D2E">
        <w:rPr>
          <w:rFonts w:ascii="Fieldwork 03 Hum Light" w:hAnsi="Fieldwork 03 Hum Light"/>
        </w:rPr>
        <w:t>professionell</w:t>
      </w:r>
    </w:p>
    <w:p w14:paraId="1CBCD39C" w14:textId="77777777" w:rsidR="00850D2E" w:rsidRPr="00850D2E" w:rsidRDefault="00850D2E" w:rsidP="00850D2E">
      <w:pPr>
        <w:pStyle w:val="StandardWeb"/>
        <w:numPr>
          <w:ilvl w:val="0"/>
          <w:numId w:val="19"/>
        </w:numPr>
        <w:rPr>
          <w:rFonts w:ascii="Fieldwork 03 Hum Light" w:hAnsi="Fieldwork 03 Hum Light"/>
        </w:rPr>
      </w:pPr>
      <w:r w:rsidRPr="00850D2E">
        <w:rPr>
          <w:rFonts w:ascii="Fieldwork 03 Hum Light" w:hAnsi="Fieldwork 03 Hum Light"/>
        </w:rPr>
        <w:t>vertrauensbildend</w:t>
      </w:r>
    </w:p>
    <w:p w14:paraId="78D1D205" w14:textId="77777777" w:rsidR="00850D2E" w:rsidRPr="00850D2E" w:rsidRDefault="00850D2E" w:rsidP="00850D2E"/>
    <w:p w14:paraId="3397E66A" w14:textId="77777777" w:rsidR="00850D2E" w:rsidRDefault="00850D2E" w:rsidP="00AC7AC9">
      <w:pPr>
        <w:pStyle w:val="berschrift4"/>
        <w:rPr>
          <w:rStyle w:val="Fett"/>
          <w:b w:val="0"/>
          <w:bCs w:val="0"/>
        </w:rPr>
      </w:pPr>
    </w:p>
    <w:p w14:paraId="2B1D8B5C" w14:textId="31D42B8F" w:rsidR="00AC7AC9" w:rsidRDefault="00AC7AC9" w:rsidP="00AC7AC9">
      <w:pPr>
        <w:pStyle w:val="berschrift4"/>
      </w:pPr>
      <w:r>
        <w:rPr>
          <w:rStyle w:val="Fett"/>
          <w:b w:val="0"/>
          <w:bCs w:val="0"/>
        </w:rPr>
        <w:t>5. Format und Druckspezifikationen</w:t>
      </w:r>
    </w:p>
    <w:p w14:paraId="6602A57A" w14:textId="77777777" w:rsidR="00850D2E" w:rsidRDefault="00850D2E" w:rsidP="00850D2E">
      <w:pPr>
        <w:pStyle w:val="StandardWeb"/>
        <w:rPr>
          <w:rFonts w:ascii="Fieldwork 03 Hum Light" w:hAnsi="Fieldwork 03 Hum Light"/>
        </w:rPr>
      </w:pPr>
      <w:r>
        <w:rPr>
          <w:rFonts w:ascii="Fieldwork 03 Hum Light" w:hAnsi="Fieldwork 03 Hum Light"/>
        </w:rPr>
        <w:t xml:space="preserve">- </w:t>
      </w:r>
      <w:r w:rsidRPr="00850D2E">
        <w:rPr>
          <w:rStyle w:val="Fett"/>
          <w:rFonts w:ascii="Fieldwork 03 Hum Light" w:hAnsi="Fieldwork 03 Hum Light"/>
        </w:rPr>
        <w:t>Format:</w:t>
      </w:r>
      <w:r w:rsidRPr="00850D2E">
        <w:rPr>
          <w:rFonts w:ascii="Fieldwork 03 Hum Light" w:hAnsi="Fieldwork 03 Hum Light"/>
        </w:rPr>
        <w:t xml:space="preserve"> 2- bis 3-seitiger Faltflyer (z. B. DIN lang Wickelfalz oder DIN A4 Zickzackfalz)</w:t>
      </w:r>
    </w:p>
    <w:p w14:paraId="5708077C" w14:textId="3CCB6CA0" w:rsidR="00850D2E" w:rsidRPr="00850D2E" w:rsidRDefault="00850D2E" w:rsidP="00850D2E">
      <w:pPr>
        <w:pStyle w:val="StandardWeb"/>
        <w:rPr>
          <w:rFonts w:ascii="Fieldwork 03 Hum Light" w:hAnsi="Fieldwork 03 Hum Light"/>
        </w:rPr>
      </w:pPr>
      <w:r>
        <w:rPr>
          <w:rFonts w:ascii="Fieldwork 03 Hum Light" w:hAnsi="Fieldwork 03 Hum Light"/>
        </w:rPr>
        <w:t xml:space="preserve">- </w:t>
      </w:r>
      <w:r w:rsidRPr="00850D2E">
        <w:rPr>
          <w:rStyle w:val="Fett"/>
          <w:rFonts w:ascii="Fieldwork 03 Hum Light" w:hAnsi="Fieldwork 03 Hum Light"/>
        </w:rPr>
        <w:t>Druck:</w:t>
      </w:r>
      <w:r w:rsidRPr="00850D2E">
        <w:rPr>
          <w:rFonts w:ascii="Fieldwork 03 Hum Light" w:hAnsi="Fieldwork 03 Hum Light"/>
        </w:rPr>
        <w:t xml:space="preserve"> beidseitig</w:t>
      </w:r>
    </w:p>
    <w:p w14:paraId="6A140652" w14:textId="33AC8B7C" w:rsidR="00850D2E" w:rsidRPr="00850D2E" w:rsidRDefault="00850D2E" w:rsidP="00850D2E">
      <w:pPr>
        <w:pStyle w:val="StandardWeb"/>
        <w:rPr>
          <w:rFonts w:ascii="Fieldwork 03 Hum Light" w:hAnsi="Fieldwork 03 Hum Light"/>
        </w:rPr>
      </w:pPr>
      <w:r>
        <w:rPr>
          <w:rFonts w:ascii="Fieldwork 03 Hum Light" w:hAnsi="Fieldwork 03 Hum Light"/>
        </w:rPr>
        <w:t xml:space="preserve">- </w:t>
      </w:r>
      <w:r w:rsidRPr="00850D2E">
        <w:rPr>
          <w:rStyle w:val="Fett"/>
          <w:rFonts w:ascii="Fieldwork 03 Hum Light" w:hAnsi="Fieldwork 03 Hum Light"/>
        </w:rPr>
        <w:t>Papier:</w:t>
      </w:r>
      <w:r w:rsidRPr="00850D2E">
        <w:rPr>
          <w:rFonts w:ascii="Fieldwork 03 Hum Light" w:hAnsi="Fieldwork 03 Hum Light"/>
        </w:rPr>
        <w:t xml:space="preserve"> hochwertig (z. B. 170–250g Bilderdruck matt)</w:t>
      </w:r>
    </w:p>
    <w:p w14:paraId="1D4375AC" w14:textId="52DED5D8" w:rsidR="00850D2E" w:rsidRPr="00850D2E" w:rsidRDefault="00850D2E" w:rsidP="00850D2E">
      <w:pPr>
        <w:pStyle w:val="StandardWeb"/>
        <w:rPr>
          <w:rFonts w:ascii="Fieldwork 03 Hum Light" w:hAnsi="Fieldwork 03 Hum Light"/>
        </w:rPr>
      </w:pPr>
      <w:r>
        <w:rPr>
          <w:rFonts w:ascii="Fieldwork 03 Hum Light" w:hAnsi="Fieldwork 03 Hum Light"/>
        </w:rPr>
        <w:t xml:space="preserve">- </w:t>
      </w:r>
      <w:r w:rsidRPr="00850D2E">
        <w:rPr>
          <w:rStyle w:val="Fett"/>
          <w:rFonts w:ascii="Fieldwork 03 Hum Light" w:hAnsi="Fieldwork 03 Hum Light"/>
        </w:rPr>
        <w:t>Veredelung:</w:t>
      </w:r>
      <w:r w:rsidRPr="00850D2E">
        <w:rPr>
          <w:rFonts w:ascii="Fieldwork 03 Hum Light" w:hAnsi="Fieldwork 03 Hum Light"/>
        </w:rPr>
        <w:t xml:space="preserve"> optional matt, ggf. partielle Lackierung (nicht zwingend)</w:t>
      </w:r>
    </w:p>
    <w:p w14:paraId="5AFAC7C6" w14:textId="77777777" w:rsidR="00AC7AC9" w:rsidRDefault="00AC7AC9" w:rsidP="00AC7AC9">
      <w:pPr>
        <w:pStyle w:val="berschrift4"/>
      </w:pPr>
      <w:r>
        <w:rPr>
          <w:rStyle w:val="Fett"/>
          <w:b w:val="0"/>
          <w:bCs w:val="0"/>
        </w:rPr>
        <w:t>6. Verbreitung des Flyers</w:t>
      </w:r>
    </w:p>
    <w:p w14:paraId="6E37C37C" w14:textId="77777777" w:rsidR="00850D2E" w:rsidRPr="00850D2E" w:rsidRDefault="00850D2E" w:rsidP="00850D2E">
      <w:pPr>
        <w:pStyle w:val="StandardWeb"/>
        <w:numPr>
          <w:ilvl w:val="0"/>
          <w:numId w:val="20"/>
        </w:numPr>
        <w:rPr>
          <w:rFonts w:ascii="Fieldwork 03 Hum Light" w:hAnsi="Fieldwork 03 Hum Light"/>
        </w:rPr>
      </w:pPr>
      <w:r w:rsidRPr="00850D2E">
        <w:rPr>
          <w:rFonts w:ascii="Fieldwork 03 Hum Light" w:hAnsi="Fieldwork 03 Hum Light"/>
        </w:rPr>
        <w:t xml:space="preserve">Hauptverwendung: </w:t>
      </w:r>
      <w:r w:rsidRPr="00850D2E">
        <w:rPr>
          <w:rStyle w:val="Fett"/>
          <w:rFonts w:ascii="Fieldwork 03 Hum Light" w:hAnsi="Fieldwork 03 Hum Light"/>
        </w:rPr>
        <w:t>Messematerial</w:t>
      </w:r>
    </w:p>
    <w:p w14:paraId="6C534B21" w14:textId="77777777" w:rsidR="00850D2E" w:rsidRPr="00850D2E" w:rsidRDefault="00850D2E" w:rsidP="00850D2E">
      <w:pPr>
        <w:pStyle w:val="StandardWeb"/>
        <w:numPr>
          <w:ilvl w:val="0"/>
          <w:numId w:val="20"/>
        </w:numPr>
        <w:rPr>
          <w:rFonts w:ascii="Fieldwork 03 Hum Light" w:hAnsi="Fieldwork 03 Hum Light"/>
        </w:rPr>
      </w:pPr>
      <w:r w:rsidRPr="00850D2E">
        <w:rPr>
          <w:rFonts w:ascii="Fieldwork 03 Hum Light" w:hAnsi="Fieldwork 03 Hum Light"/>
        </w:rPr>
        <w:t>Ausgabe direkt am Stand im Gespräch</w:t>
      </w:r>
    </w:p>
    <w:p w14:paraId="52761E28" w14:textId="77777777" w:rsidR="00850D2E" w:rsidRPr="00850D2E" w:rsidRDefault="00850D2E" w:rsidP="00850D2E">
      <w:pPr>
        <w:pStyle w:val="StandardWeb"/>
        <w:numPr>
          <w:ilvl w:val="0"/>
          <w:numId w:val="20"/>
        </w:numPr>
        <w:rPr>
          <w:rFonts w:ascii="Fieldwork 03 Hum Light" w:hAnsi="Fieldwork 03 Hum Light"/>
        </w:rPr>
      </w:pPr>
      <w:r w:rsidRPr="00850D2E">
        <w:rPr>
          <w:rFonts w:ascii="Fieldwork 03 Hum Light" w:hAnsi="Fieldwork 03 Hum Light"/>
        </w:rPr>
        <w:t>Unterstützung für Sales &amp; Erstkontakt</w:t>
      </w:r>
    </w:p>
    <w:p w14:paraId="186FD766" w14:textId="77777777" w:rsidR="00850D2E" w:rsidRPr="00850D2E" w:rsidRDefault="00850D2E" w:rsidP="00850D2E">
      <w:pPr>
        <w:pStyle w:val="StandardWeb"/>
        <w:rPr>
          <w:rFonts w:ascii="Fieldwork 03 Hum Light" w:hAnsi="Fieldwork 03 Hum Light"/>
        </w:rPr>
      </w:pPr>
      <w:r w:rsidRPr="00850D2E">
        <w:rPr>
          <w:rStyle w:val="Fett"/>
          <w:rFonts w:ascii="Fieldwork 03 Hum Light" w:hAnsi="Fieldwork 03 Hum Light"/>
        </w:rPr>
        <w:t>Zusätzlich:</w:t>
      </w:r>
    </w:p>
    <w:p w14:paraId="15A728FE" w14:textId="77777777" w:rsidR="00850D2E" w:rsidRPr="00850D2E" w:rsidRDefault="00850D2E" w:rsidP="00850D2E">
      <w:pPr>
        <w:pStyle w:val="StandardWeb"/>
        <w:numPr>
          <w:ilvl w:val="0"/>
          <w:numId w:val="21"/>
        </w:numPr>
        <w:rPr>
          <w:rFonts w:ascii="Fieldwork 03 Hum Light" w:hAnsi="Fieldwork 03 Hum Light"/>
        </w:rPr>
      </w:pPr>
      <w:r w:rsidRPr="00850D2E">
        <w:rPr>
          <w:rFonts w:ascii="Fieldwork 03 Hum Light" w:hAnsi="Fieldwork 03 Hum Light"/>
        </w:rPr>
        <w:lastRenderedPageBreak/>
        <w:t>Digitale Version als PDF</w:t>
      </w:r>
    </w:p>
    <w:p w14:paraId="48DC4FF2" w14:textId="77777777" w:rsidR="00850D2E" w:rsidRPr="00850D2E" w:rsidRDefault="00850D2E" w:rsidP="00850D2E">
      <w:pPr>
        <w:pStyle w:val="StandardWeb"/>
        <w:numPr>
          <w:ilvl w:val="0"/>
          <w:numId w:val="21"/>
        </w:numPr>
        <w:rPr>
          <w:rFonts w:ascii="Fieldwork 03 Hum Light" w:hAnsi="Fieldwork 03 Hum Light"/>
        </w:rPr>
      </w:pPr>
      <w:r w:rsidRPr="00850D2E">
        <w:rPr>
          <w:rFonts w:ascii="Fieldwork 03 Hum Light" w:hAnsi="Fieldwork 03 Hum Light"/>
        </w:rPr>
        <w:t>Nutzung für E-Mail-Versand / Website möglich</w:t>
      </w:r>
    </w:p>
    <w:p w14:paraId="088EF2FB" w14:textId="77777777" w:rsidR="00AC7AC9" w:rsidRDefault="00AC7AC9" w:rsidP="00AC7AC9">
      <w:pPr>
        <w:pStyle w:val="berschrift4"/>
      </w:pPr>
      <w:r>
        <w:rPr>
          <w:rStyle w:val="Fett"/>
          <w:b w:val="0"/>
          <w:bCs w:val="0"/>
        </w:rPr>
        <w:t>7. Zeitplan und Budget</w:t>
      </w:r>
    </w:p>
    <w:p w14:paraId="577B0E09" w14:textId="77777777" w:rsidR="00850D2E" w:rsidRPr="00850D2E" w:rsidRDefault="00850D2E" w:rsidP="00850D2E">
      <w:pPr>
        <w:pStyle w:val="StandardWeb"/>
        <w:numPr>
          <w:ilvl w:val="0"/>
          <w:numId w:val="22"/>
        </w:numPr>
        <w:rPr>
          <w:rFonts w:ascii="Fieldwork 03 Hum Light" w:hAnsi="Fieldwork 03 Hum Light"/>
        </w:rPr>
      </w:pPr>
      <w:r w:rsidRPr="00850D2E">
        <w:rPr>
          <w:rFonts w:ascii="Fieldwork 03 Hum Light" w:hAnsi="Fieldwork 03 Hum Light"/>
        </w:rPr>
        <w:t>Fertigstellung: abhängig vom Messetermin (idealerweise 2–3 Wochen Vorlauf für Druck)</w:t>
      </w:r>
    </w:p>
    <w:p w14:paraId="26D6503B" w14:textId="77777777" w:rsidR="00850D2E" w:rsidRPr="00850D2E" w:rsidRDefault="00850D2E" w:rsidP="00850D2E">
      <w:pPr>
        <w:pStyle w:val="StandardWeb"/>
        <w:numPr>
          <w:ilvl w:val="0"/>
          <w:numId w:val="22"/>
        </w:numPr>
        <w:rPr>
          <w:rFonts w:ascii="Fieldwork 03 Hum Light" w:hAnsi="Fieldwork 03 Hum Light"/>
        </w:rPr>
      </w:pPr>
      <w:r w:rsidRPr="00850D2E">
        <w:rPr>
          <w:rFonts w:ascii="Fieldwork 03 Hum Light" w:hAnsi="Fieldwork 03 Hum Light"/>
        </w:rPr>
        <w:t>Korrekturschleifen: 1–2 Iterationen</w:t>
      </w:r>
    </w:p>
    <w:p w14:paraId="06D09C90" w14:textId="77777777" w:rsidR="00850D2E" w:rsidRPr="00850D2E" w:rsidRDefault="00850D2E" w:rsidP="00850D2E">
      <w:pPr>
        <w:pStyle w:val="StandardWeb"/>
        <w:rPr>
          <w:rFonts w:ascii="Fieldwork 03 Hum Light" w:hAnsi="Fieldwork 03 Hum Light"/>
        </w:rPr>
      </w:pPr>
      <w:r w:rsidRPr="00850D2E">
        <w:rPr>
          <w:rStyle w:val="Fett"/>
          <w:rFonts w:ascii="Fieldwork 03 Hum Light" w:hAnsi="Fieldwork 03 Hum Light"/>
        </w:rPr>
        <w:t>Budget:</w:t>
      </w:r>
    </w:p>
    <w:p w14:paraId="0C12EB7A" w14:textId="77777777" w:rsidR="00850D2E" w:rsidRPr="00850D2E" w:rsidRDefault="00850D2E" w:rsidP="00850D2E">
      <w:pPr>
        <w:pStyle w:val="StandardWeb"/>
        <w:numPr>
          <w:ilvl w:val="0"/>
          <w:numId w:val="23"/>
        </w:numPr>
        <w:rPr>
          <w:rFonts w:ascii="Fieldwork 03 Hum Light" w:hAnsi="Fieldwork 03 Hum Light"/>
        </w:rPr>
      </w:pPr>
      <w:r w:rsidRPr="00850D2E">
        <w:rPr>
          <w:rFonts w:ascii="Fieldwork 03 Hum Light" w:hAnsi="Fieldwork 03 Hum Light"/>
        </w:rPr>
        <w:t>Design: je nach Aufwand</w:t>
      </w:r>
    </w:p>
    <w:p w14:paraId="4CE04C69" w14:textId="77777777" w:rsidR="00850D2E" w:rsidRPr="00850D2E" w:rsidRDefault="00850D2E" w:rsidP="00850D2E">
      <w:pPr>
        <w:pStyle w:val="StandardWeb"/>
        <w:numPr>
          <w:ilvl w:val="0"/>
          <w:numId w:val="23"/>
        </w:numPr>
        <w:rPr>
          <w:rFonts w:ascii="Fieldwork 03 Hum Light" w:hAnsi="Fieldwork 03 Hum Light"/>
        </w:rPr>
      </w:pPr>
      <w:r w:rsidRPr="00850D2E">
        <w:rPr>
          <w:rFonts w:ascii="Fieldwork 03 Hum Light" w:hAnsi="Fieldwork 03 Hum Light"/>
        </w:rPr>
        <w:t>Druck: abhängig von Auflage (z. B. 500–2.000 Stück)</w:t>
      </w:r>
    </w:p>
    <w:p w14:paraId="12D17043" w14:textId="72609412" w:rsidR="00850D2E" w:rsidRDefault="004E7124" w:rsidP="004E7124">
      <w:pPr>
        <w:pStyle w:val="berschrift1"/>
        <w:rPr>
          <w:noProof/>
        </w:rPr>
      </w:pPr>
      <w:r w:rsidRPr="004E7124">
        <w:rPr>
          <w:noProof/>
        </w:rPr>
        <w:t xml:space="preserve"> </w:t>
      </w:r>
    </w:p>
    <w:p w14:paraId="7E1D70BE" w14:textId="77777777" w:rsidR="00850D2E" w:rsidRDefault="00850D2E">
      <w:pPr>
        <w:rPr>
          <w:rFonts w:eastAsiaTheme="majorEastAsia" w:cstheme="majorBidi"/>
          <w:noProof/>
          <w:color w:val="3378AB"/>
          <w:sz w:val="32"/>
          <w:szCs w:val="32"/>
        </w:rPr>
      </w:pPr>
      <w:r>
        <w:rPr>
          <w:noProof/>
        </w:rPr>
        <w:br w:type="page"/>
      </w:r>
    </w:p>
    <w:p w14:paraId="7963527E" w14:textId="7F7AF8D7" w:rsidR="00933F2F" w:rsidRDefault="00850D2E" w:rsidP="004E7124">
      <w:pPr>
        <w:pStyle w:val="berschrift1"/>
      </w:pPr>
      <w:r>
        <w:lastRenderedPageBreak/>
        <w:t>Textinhalte (anpassbar)</w:t>
      </w:r>
    </w:p>
    <w:p w14:paraId="52A137EB" w14:textId="77777777" w:rsidR="00850D2E" w:rsidRDefault="00850D2E" w:rsidP="00850D2E"/>
    <w:p w14:paraId="040AC24F" w14:textId="36AE81E9" w:rsidR="00850D2E" w:rsidRPr="00850D2E" w:rsidRDefault="00850D2E" w:rsidP="00850D2E">
      <w:pPr>
        <w:pStyle w:val="berschrift2"/>
        <w:rPr>
          <w:rFonts w:cs="Times New Roman"/>
        </w:rPr>
      </w:pPr>
      <w:r w:rsidRPr="00850D2E">
        <w:rPr>
          <w:rStyle w:val="Fett"/>
          <w:b/>
          <w:bCs w:val="0"/>
        </w:rPr>
        <w:t>Seite 1 (Titelseite)</w:t>
      </w:r>
    </w:p>
    <w:p w14:paraId="2BCD0454" w14:textId="77777777" w:rsidR="00850D2E" w:rsidRPr="00850D2E" w:rsidRDefault="00850D2E" w:rsidP="00850D2E">
      <w:pPr>
        <w:pStyle w:val="StandardWeb"/>
        <w:rPr>
          <w:rFonts w:ascii="Fieldwork 03 Hum Light" w:hAnsi="Fieldwork 03 Hum Light"/>
        </w:rPr>
      </w:pPr>
      <w:r w:rsidRPr="00850D2E">
        <w:rPr>
          <w:rStyle w:val="Fett"/>
          <w:rFonts w:ascii="Fieldwork 03 Hum Light" w:hAnsi="Fieldwork 03 Hum Light"/>
        </w:rPr>
        <w:t>Headline:</w:t>
      </w:r>
      <w:r w:rsidRPr="00850D2E">
        <w:rPr>
          <w:rFonts w:ascii="Fieldwork 03 Hum Light" w:hAnsi="Fieldwork 03 Hum Light"/>
        </w:rPr>
        <w:br/>
      </w:r>
      <w:r w:rsidRPr="00850D2E">
        <w:rPr>
          <w:rStyle w:val="Fett"/>
          <w:rFonts w:ascii="Fieldwork 03 Hum Light" w:hAnsi="Fieldwork 03 Hum Light"/>
        </w:rPr>
        <w:t>Zuverlässiges Gebäudemanagement für Unternehmen, die mehr erwarten</w:t>
      </w:r>
    </w:p>
    <w:p w14:paraId="732BC3C2" w14:textId="4D040BF5" w:rsidR="00850D2E" w:rsidRPr="00850D2E" w:rsidRDefault="00850D2E" w:rsidP="00850D2E">
      <w:pPr>
        <w:pStyle w:val="StandardWeb"/>
        <w:rPr>
          <w:rFonts w:ascii="Fieldwork 03 Hum Light" w:hAnsi="Fieldwork 03 Hum Light"/>
        </w:rPr>
      </w:pPr>
      <w:r w:rsidRPr="00850D2E">
        <w:rPr>
          <w:rStyle w:val="Fett"/>
          <w:rFonts w:ascii="Fieldwork 03 Hum Light" w:hAnsi="Fieldwork 03 Hum Light"/>
        </w:rPr>
        <w:t>Subline:</w:t>
      </w:r>
      <w:r w:rsidRPr="00850D2E">
        <w:rPr>
          <w:rFonts w:ascii="Fieldwork 03 Hum Light" w:hAnsi="Fieldwork 03 Hum Light"/>
        </w:rPr>
        <w:br/>
      </w:r>
      <w:r>
        <w:rPr>
          <w:rFonts w:ascii="Fieldwork 03 Hum Light" w:hAnsi="Fieldwork 03 Hum Light"/>
        </w:rPr>
        <w:t>Ihr Eigentum in professionellen Händen</w:t>
      </w:r>
    </w:p>
    <w:p w14:paraId="7101E0FC" w14:textId="695BB6BA" w:rsidR="00850D2E" w:rsidRPr="00850D2E" w:rsidRDefault="00850D2E" w:rsidP="00850D2E">
      <w:pPr>
        <w:pStyle w:val="StandardWeb"/>
        <w:rPr>
          <w:rFonts w:ascii="Fieldwork 03 Hum Light" w:hAnsi="Fieldwork 03 Hum Light"/>
        </w:rPr>
      </w:pPr>
      <w:r w:rsidRPr="00850D2E">
        <w:rPr>
          <w:rStyle w:val="Fett"/>
          <w:rFonts w:ascii="Fieldwork 03 Hum Light" w:hAnsi="Fieldwork 03 Hum Light"/>
        </w:rPr>
        <w:t>Kurztext:</w:t>
      </w:r>
      <w:r w:rsidRPr="00850D2E">
        <w:rPr>
          <w:rFonts w:ascii="Fieldwork 03 Hum Light" w:hAnsi="Fieldwork 03 Hum Light"/>
        </w:rPr>
        <w:br/>
        <w:t>Mit GM Süd setzen Sie auf einen Partner, der Ihr Gebäude versteht</w:t>
      </w:r>
      <w:r>
        <w:rPr>
          <w:rFonts w:ascii="Fieldwork 03 Hum Light" w:hAnsi="Fieldwork 03 Hum Light"/>
        </w:rPr>
        <w:t>;</w:t>
      </w:r>
      <w:r w:rsidRPr="00850D2E">
        <w:rPr>
          <w:rFonts w:ascii="Fieldwork 03 Hum Light" w:hAnsi="Fieldwork 03 Hum Light"/>
        </w:rPr>
        <w:t xml:space="preserve"> technisch, wirtschaftlich und organisatorisch.</w:t>
      </w:r>
      <w:r w:rsidRPr="00850D2E">
        <w:rPr>
          <w:rFonts w:ascii="Fieldwork 03 Hum Light" w:hAnsi="Fieldwork 03 Hum Light"/>
        </w:rPr>
        <w:br/>
      </w:r>
      <w:r>
        <w:rPr>
          <w:rFonts w:ascii="Fieldwork 03 Hum Light" w:hAnsi="Fieldwork 03 Hum Light"/>
        </w:rPr>
        <w:t>Bei unserem Service setzen wir auf höchste Qualität und unbedingte Zuverlässigkeit. Zu jeder Zeit, an jedem Ort.</w:t>
      </w:r>
    </w:p>
    <w:p w14:paraId="702118F5" w14:textId="5EDEA7B8" w:rsidR="00850D2E" w:rsidRPr="00850D2E" w:rsidRDefault="00850D2E" w:rsidP="00850D2E">
      <w:pPr>
        <w:pStyle w:val="StandardWeb"/>
        <w:rPr>
          <w:rFonts w:ascii="Fieldwork 03 Hum Light" w:hAnsi="Fieldwork 03 Hum Light"/>
        </w:rPr>
      </w:pPr>
      <w:r w:rsidRPr="00850D2E">
        <w:rPr>
          <w:rStyle w:val="Fett"/>
          <w:rFonts w:ascii="Fieldwork 03 Hum Light" w:hAnsi="Fieldwork 03 Hum Light"/>
        </w:rPr>
        <w:t>CTA:</w:t>
      </w:r>
      <w:r w:rsidRPr="00850D2E">
        <w:rPr>
          <w:rFonts w:ascii="Fieldwork 03 Hum Light" w:hAnsi="Fieldwork 03 Hum Light"/>
        </w:rPr>
        <w:br/>
      </w:r>
      <w:r>
        <w:rPr>
          <w:rFonts w:ascii="Fieldwork 03 Hum Light" w:hAnsi="Fieldwork 03 Hum Light"/>
        </w:rPr>
        <w:t>Sprechen</w:t>
      </w:r>
      <w:r w:rsidRPr="00850D2E">
        <w:rPr>
          <w:rFonts w:ascii="Fieldwork 03 Hum Light" w:hAnsi="Fieldwork 03 Hum Light"/>
        </w:rPr>
        <w:t xml:space="preserve"> Sie uns direkt an</w:t>
      </w:r>
    </w:p>
    <w:p w14:paraId="40C7611F" w14:textId="77777777" w:rsidR="00850D2E" w:rsidRPr="00850D2E" w:rsidRDefault="00257A79" w:rsidP="00850D2E">
      <w:r>
        <w:rPr>
          <w:noProof/>
        </w:rPr>
        <w:pict w14:anchorId="5837B983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3BE5AE51" w14:textId="73E8565B" w:rsidR="00850D2E" w:rsidRPr="00850D2E" w:rsidRDefault="00850D2E" w:rsidP="00850D2E">
      <w:pPr>
        <w:pStyle w:val="berschrift2"/>
      </w:pPr>
      <w:r w:rsidRPr="00850D2E">
        <w:rPr>
          <w:rStyle w:val="Fett"/>
          <w:b/>
          <w:bCs w:val="0"/>
        </w:rPr>
        <w:t>Seite 2 (Unternehmen)</w:t>
      </w:r>
    </w:p>
    <w:p w14:paraId="755D1AE9" w14:textId="687104E0" w:rsidR="00850D2E" w:rsidRPr="00850D2E" w:rsidRDefault="00850D2E" w:rsidP="00850D2E">
      <w:pPr>
        <w:pStyle w:val="StandardWeb"/>
        <w:rPr>
          <w:rFonts w:ascii="Fieldwork 03 Hum Light" w:hAnsi="Fieldwork 03 Hum Light"/>
        </w:rPr>
      </w:pPr>
      <w:r w:rsidRPr="00850D2E">
        <w:rPr>
          <w:rStyle w:val="Fett"/>
          <w:rFonts w:ascii="Fieldwork 03 Hum Light" w:hAnsi="Fieldwork 03 Hum Light"/>
        </w:rPr>
        <w:t>Headline:</w:t>
      </w:r>
      <w:r w:rsidRPr="00850D2E">
        <w:rPr>
          <w:rFonts w:ascii="Fieldwork 03 Hum Light" w:hAnsi="Fieldwork 03 Hum Light"/>
        </w:rPr>
        <w:br/>
      </w:r>
      <w:r w:rsidRPr="00850D2E">
        <w:rPr>
          <w:rStyle w:val="Fett"/>
          <w:rFonts w:ascii="Fieldwork 03 Hum Light" w:hAnsi="Fieldwork 03 Hum Light"/>
        </w:rPr>
        <w:t xml:space="preserve">Ihr Partner für professionelles </w:t>
      </w:r>
      <w:r>
        <w:rPr>
          <w:rStyle w:val="Fett"/>
          <w:rFonts w:ascii="Fieldwork 03 Hum Light" w:hAnsi="Fieldwork 03 Hum Light"/>
        </w:rPr>
        <w:t>Facility Management</w:t>
      </w:r>
    </w:p>
    <w:p w14:paraId="0FDE5369" w14:textId="7B78809D" w:rsidR="00850D2E" w:rsidRPr="00850D2E" w:rsidRDefault="00850D2E" w:rsidP="00850D2E">
      <w:pPr>
        <w:pStyle w:val="StandardWeb"/>
        <w:rPr>
          <w:rFonts w:ascii="Fieldwork 03 Hum Light" w:hAnsi="Fieldwork 03 Hum Light"/>
        </w:rPr>
      </w:pPr>
      <w:r w:rsidRPr="00850D2E">
        <w:rPr>
          <w:rStyle w:val="Fett"/>
          <w:rFonts w:ascii="Fieldwork 03 Hum Light" w:hAnsi="Fieldwork 03 Hum Light"/>
        </w:rPr>
        <w:t>Text:</w:t>
      </w:r>
      <w:r w:rsidRPr="00850D2E">
        <w:rPr>
          <w:rFonts w:ascii="Fieldwork 03 Hum Light" w:hAnsi="Fieldwork 03 Hum Light"/>
        </w:rPr>
        <w:br/>
        <w:t>GM Süd steht für zuverlässiges</w:t>
      </w:r>
      <w:r>
        <w:rPr>
          <w:rFonts w:ascii="Fieldwork 03 Hum Light" w:hAnsi="Fieldwork 03 Hum Light"/>
        </w:rPr>
        <w:t>, lösungsorientiertes</w:t>
      </w:r>
      <w:r w:rsidRPr="00850D2E">
        <w:rPr>
          <w:rFonts w:ascii="Fieldwork 03 Hum Light" w:hAnsi="Fieldwork 03 Hum Light"/>
        </w:rPr>
        <w:t xml:space="preserve"> und </w:t>
      </w:r>
      <w:r>
        <w:rPr>
          <w:rFonts w:ascii="Fieldwork 03 Hum Light" w:hAnsi="Fieldwork 03 Hum Light"/>
        </w:rPr>
        <w:t>erfahrenes Facility Management</w:t>
      </w:r>
      <w:r w:rsidRPr="00850D2E">
        <w:rPr>
          <w:rFonts w:ascii="Fieldwork 03 Hum Light" w:hAnsi="Fieldwork 03 Hum Light"/>
        </w:rPr>
        <w:t>.</w:t>
      </w:r>
      <w:r w:rsidRPr="00850D2E">
        <w:rPr>
          <w:rFonts w:ascii="Fieldwork 03 Hum Light" w:hAnsi="Fieldwork 03 Hum Light"/>
        </w:rPr>
        <w:br/>
        <w:t>Wir unterstützen Unternehmen, Immobilienbetreiber und Projektverantwortliche dabei, Abläufe effizient zu steuern und dauerhaft sicherzustellen.</w:t>
      </w:r>
    </w:p>
    <w:p w14:paraId="5F3292DF" w14:textId="49DEF427" w:rsidR="00850D2E" w:rsidRPr="00850D2E" w:rsidRDefault="00850D2E" w:rsidP="00850D2E">
      <w:pPr>
        <w:pStyle w:val="StandardWeb"/>
        <w:rPr>
          <w:rFonts w:ascii="Fieldwork 03 Hum Light" w:hAnsi="Fieldwork 03 Hum Light"/>
        </w:rPr>
      </w:pPr>
      <w:r w:rsidRPr="00850D2E">
        <w:rPr>
          <w:rFonts w:ascii="Fieldwork 03 Hum Light" w:hAnsi="Fieldwork 03 Hum Light"/>
        </w:rPr>
        <w:t>Dabei legen wir besonderen Wert auf</w:t>
      </w:r>
      <w:r w:rsidR="00431791">
        <w:rPr>
          <w:rFonts w:ascii="Fieldwork 03 Hum Light" w:hAnsi="Fieldwork 03 Hum Light"/>
        </w:rPr>
        <w:t xml:space="preserve"> </w:t>
      </w:r>
      <w:r w:rsidR="00431791" w:rsidRPr="00431791">
        <w:rPr>
          <w:rFonts w:ascii="Fieldwork 03 Hum Light" w:hAnsi="Fieldwork 03 Hum Light"/>
          <w:b/>
          <w:bCs/>
        </w:rPr>
        <w:t>Qualität &amp; Zuverlässigkeit</w:t>
      </w:r>
    </w:p>
    <w:p w14:paraId="73312F0E" w14:textId="27986136" w:rsidR="00850D2E" w:rsidRPr="00850D2E" w:rsidRDefault="00431791" w:rsidP="00850D2E">
      <w:pPr>
        <w:pStyle w:val="StandardWeb"/>
        <w:rPr>
          <w:rFonts w:ascii="Fieldwork 03 Hum Light" w:hAnsi="Fieldwork 03 Hum Light"/>
        </w:rPr>
      </w:pPr>
      <w:r>
        <w:rPr>
          <w:rFonts w:ascii="Fieldwork 03 Hum Light" w:hAnsi="Fieldwork 03 Hum Light"/>
        </w:rPr>
        <w:t>Bei uns steht der Kunde an erster Stelle.</w:t>
      </w:r>
    </w:p>
    <w:p w14:paraId="40E718E2" w14:textId="77777777" w:rsidR="00850D2E" w:rsidRPr="00850D2E" w:rsidRDefault="00257A79" w:rsidP="00850D2E">
      <w:r>
        <w:rPr>
          <w:noProof/>
        </w:rPr>
        <w:pict w14:anchorId="2CA7DB97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7CB2660C" w14:textId="71A246C2" w:rsidR="00850D2E" w:rsidRPr="00850D2E" w:rsidRDefault="00850D2E" w:rsidP="00850D2E">
      <w:pPr>
        <w:pStyle w:val="berschrift2"/>
      </w:pPr>
      <w:r w:rsidRPr="00850D2E">
        <w:rPr>
          <w:rStyle w:val="Fett"/>
          <w:b/>
          <w:bCs w:val="0"/>
        </w:rPr>
        <w:t>Seite 3 (Leistungen)</w:t>
      </w:r>
    </w:p>
    <w:p w14:paraId="6301D34B" w14:textId="77777777" w:rsidR="00850D2E" w:rsidRPr="00850D2E" w:rsidRDefault="00850D2E" w:rsidP="00850D2E">
      <w:pPr>
        <w:pStyle w:val="StandardWeb"/>
        <w:rPr>
          <w:rFonts w:ascii="Fieldwork 03 Hum Light" w:hAnsi="Fieldwork 03 Hum Light"/>
        </w:rPr>
      </w:pPr>
      <w:r w:rsidRPr="00850D2E">
        <w:rPr>
          <w:rStyle w:val="Fett"/>
          <w:rFonts w:ascii="Fieldwork 03 Hum Light" w:hAnsi="Fieldwork 03 Hum Light"/>
        </w:rPr>
        <w:t>Headline:</w:t>
      </w:r>
      <w:r w:rsidRPr="00850D2E">
        <w:rPr>
          <w:rFonts w:ascii="Fieldwork 03 Hum Light" w:hAnsi="Fieldwork 03 Hum Light"/>
        </w:rPr>
        <w:br/>
      </w:r>
      <w:r w:rsidRPr="00850D2E">
        <w:rPr>
          <w:rStyle w:val="Fett"/>
          <w:rFonts w:ascii="Fieldwork 03 Hum Light" w:hAnsi="Fieldwork 03 Hum Light"/>
        </w:rPr>
        <w:t>Unsere Leistungen im Überblick</w:t>
      </w:r>
    </w:p>
    <w:p w14:paraId="5813C487" w14:textId="61B23F15" w:rsidR="00850D2E" w:rsidRPr="00850D2E" w:rsidRDefault="00850D2E" w:rsidP="00850D2E">
      <w:pPr>
        <w:pStyle w:val="StandardWeb"/>
        <w:rPr>
          <w:rFonts w:ascii="Fieldwork 03 Hum Light" w:hAnsi="Fieldwork 03 Hum Light"/>
        </w:rPr>
      </w:pPr>
      <w:r w:rsidRPr="00850D2E">
        <w:rPr>
          <w:rStyle w:val="Fett"/>
          <w:rFonts w:ascii="Fieldwork 03 Hum Light" w:hAnsi="Fieldwork 03 Hum Light"/>
        </w:rPr>
        <w:lastRenderedPageBreak/>
        <w:t>Einleitung:</w:t>
      </w:r>
      <w:r w:rsidRPr="00850D2E">
        <w:rPr>
          <w:rFonts w:ascii="Fieldwork 03 Hum Light" w:hAnsi="Fieldwork 03 Hum Light"/>
        </w:rPr>
        <w:br/>
        <w:t>Wir bieten Ihnen ein ganzheitliches Leistungsspektrum rund um Ihr Gebäude</w:t>
      </w:r>
      <w:r w:rsidR="00431791">
        <w:rPr>
          <w:rFonts w:ascii="Fieldwork 03 Hum Light" w:hAnsi="Fieldwork 03 Hum Light"/>
        </w:rPr>
        <w:t>,</w:t>
      </w:r>
      <w:r w:rsidRPr="00850D2E">
        <w:rPr>
          <w:rFonts w:ascii="Fieldwork 03 Hum Light" w:hAnsi="Fieldwork 03 Hum Light"/>
        </w:rPr>
        <w:t xml:space="preserve"> individuell auf Ihre Anforderungen abgestimmt.</w:t>
      </w:r>
    </w:p>
    <w:p w14:paraId="0967588C" w14:textId="77777777" w:rsidR="00850D2E" w:rsidRPr="00850D2E" w:rsidRDefault="00850D2E" w:rsidP="00850D2E">
      <w:pPr>
        <w:pStyle w:val="StandardWeb"/>
        <w:rPr>
          <w:rFonts w:ascii="Fieldwork 03 Hum Light" w:hAnsi="Fieldwork 03 Hum Light"/>
        </w:rPr>
      </w:pPr>
      <w:r w:rsidRPr="00850D2E">
        <w:rPr>
          <w:rStyle w:val="Fett"/>
          <w:rFonts w:ascii="Fieldwork 03 Hum Light" w:hAnsi="Fieldwork 03 Hum Light"/>
        </w:rPr>
        <w:t>Leistungen (mit Icons darstellbar):</w:t>
      </w:r>
    </w:p>
    <w:p w14:paraId="2260B7AD" w14:textId="3ED1FCE9" w:rsidR="00431791" w:rsidRDefault="00431791" w:rsidP="00431791">
      <w:pPr>
        <w:pStyle w:val="StandardWeb"/>
        <w:numPr>
          <w:ilvl w:val="0"/>
          <w:numId w:val="11"/>
        </w:numPr>
        <w:rPr>
          <w:rStyle w:val="Fett"/>
          <w:rFonts w:ascii="Fieldwork 03 Hum Light" w:hAnsi="Fieldwork 03 Hum Light"/>
          <w:b w:val="0"/>
          <w:bCs w:val="0"/>
        </w:rPr>
      </w:pPr>
      <w:r w:rsidRPr="00431791">
        <w:rPr>
          <w:rStyle w:val="Fett"/>
          <w:rFonts w:ascii="Fieldwork 03 Hum Light" w:hAnsi="Fieldwork 03 Hum Light"/>
          <w:b w:val="0"/>
          <w:bCs w:val="0"/>
        </w:rPr>
        <w:t>Persönliche Beratung</w:t>
      </w:r>
    </w:p>
    <w:p w14:paraId="71CFA775" w14:textId="4D033776" w:rsidR="00431791" w:rsidRDefault="00431791" w:rsidP="00431791">
      <w:pPr>
        <w:pStyle w:val="StandardWeb"/>
        <w:numPr>
          <w:ilvl w:val="0"/>
          <w:numId w:val="11"/>
        </w:numPr>
        <w:rPr>
          <w:rStyle w:val="Fett"/>
          <w:rFonts w:ascii="Fieldwork 03 Hum Light" w:hAnsi="Fieldwork 03 Hum Light"/>
          <w:b w:val="0"/>
          <w:bCs w:val="0"/>
        </w:rPr>
      </w:pPr>
      <w:r>
        <w:rPr>
          <w:rStyle w:val="Fett"/>
          <w:rFonts w:ascii="Fieldwork 03 Hum Light" w:hAnsi="Fieldwork 03 Hum Light"/>
          <w:b w:val="0"/>
          <w:bCs w:val="0"/>
        </w:rPr>
        <w:t>Hausmeisterservice</w:t>
      </w:r>
    </w:p>
    <w:p w14:paraId="5D70E9D9" w14:textId="65BC66EB" w:rsidR="00431791" w:rsidRDefault="00431791" w:rsidP="00431791">
      <w:pPr>
        <w:pStyle w:val="StandardWeb"/>
        <w:numPr>
          <w:ilvl w:val="0"/>
          <w:numId w:val="11"/>
        </w:numPr>
        <w:rPr>
          <w:rStyle w:val="Fett"/>
          <w:rFonts w:ascii="Fieldwork 03 Hum Light" w:hAnsi="Fieldwork 03 Hum Light"/>
          <w:b w:val="0"/>
          <w:bCs w:val="0"/>
        </w:rPr>
      </w:pPr>
      <w:r>
        <w:rPr>
          <w:rStyle w:val="Fett"/>
          <w:rFonts w:ascii="Fieldwork 03 Hum Light" w:hAnsi="Fieldwork 03 Hum Light"/>
          <w:b w:val="0"/>
          <w:bCs w:val="0"/>
        </w:rPr>
        <w:t>Brandschutz</w:t>
      </w:r>
    </w:p>
    <w:p w14:paraId="34531DDD" w14:textId="3E8640FB" w:rsidR="00431791" w:rsidRDefault="00431791" w:rsidP="00431791">
      <w:pPr>
        <w:pStyle w:val="StandardWeb"/>
        <w:numPr>
          <w:ilvl w:val="0"/>
          <w:numId w:val="11"/>
        </w:numPr>
        <w:rPr>
          <w:rStyle w:val="Fett"/>
          <w:rFonts w:ascii="Fieldwork 03 Hum Light" w:hAnsi="Fieldwork 03 Hum Light"/>
          <w:b w:val="0"/>
          <w:bCs w:val="0"/>
        </w:rPr>
      </w:pPr>
      <w:r>
        <w:rPr>
          <w:rStyle w:val="Fett"/>
          <w:rFonts w:ascii="Fieldwork 03 Hum Light" w:hAnsi="Fieldwork 03 Hum Light"/>
          <w:b w:val="0"/>
          <w:bCs w:val="0"/>
        </w:rPr>
        <w:t>Feuerlöscher (Verkauf, Vermietung, Prüfung &amp; Instandhaltung)</w:t>
      </w:r>
    </w:p>
    <w:p w14:paraId="6B42BA8D" w14:textId="19BBA7BD" w:rsidR="00431791" w:rsidRDefault="00431791" w:rsidP="00431791">
      <w:pPr>
        <w:pStyle w:val="StandardWeb"/>
        <w:numPr>
          <w:ilvl w:val="0"/>
          <w:numId w:val="11"/>
        </w:numPr>
        <w:rPr>
          <w:rStyle w:val="Fett"/>
          <w:rFonts w:ascii="Fieldwork 03 Hum Light" w:hAnsi="Fieldwork 03 Hum Light"/>
          <w:b w:val="0"/>
          <w:bCs w:val="0"/>
        </w:rPr>
      </w:pPr>
      <w:r>
        <w:rPr>
          <w:rStyle w:val="Fett"/>
          <w:rFonts w:ascii="Fieldwork 03 Hum Light" w:hAnsi="Fieldwork 03 Hum Light"/>
          <w:b w:val="0"/>
          <w:bCs w:val="0"/>
        </w:rPr>
        <w:t>Schulungen (Brandschutzhelfer &amp; Feuerlöscher-Einweisung)</w:t>
      </w:r>
    </w:p>
    <w:p w14:paraId="66B8064F" w14:textId="6485F956" w:rsidR="00431791" w:rsidRDefault="00431791" w:rsidP="00431791">
      <w:pPr>
        <w:pStyle w:val="StandardWeb"/>
        <w:numPr>
          <w:ilvl w:val="0"/>
          <w:numId w:val="11"/>
        </w:numPr>
        <w:rPr>
          <w:rStyle w:val="Fett"/>
          <w:rFonts w:ascii="Fieldwork 03 Hum Light" w:hAnsi="Fieldwork 03 Hum Light"/>
          <w:b w:val="0"/>
          <w:bCs w:val="0"/>
        </w:rPr>
      </w:pPr>
      <w:r>
        <w:rPr>
          <w:rStyle w:val="Fett"/>
          <w:rFonts w:ascii="Fieldwork 03 Hum Light" w:hAnsi="Fieldwork 03 Hum Light"/>
          <w:b w:val="0"/>
          <w:bCs w:val="0"/>
        </w:rPr>
        <w:t>Winterdienst</w:t>
      </w:r>
    </w:p>
    <w:p w14:paraId="6299E001" w14:textId="2662091E" w:rsidR="00431791" w:rsidRDefault="00431791" w:rsidP="00431791">
      <w:pPr>
        <w:pStyle w:val="StandardWeb"/>
        <w:numPr>
          <w:ilvl w:val="0"/>
          <w:numId w:val="11"/>
        </w:numPr>
        <w:rPr>
          <w:rStyle w:val="Fett"/>
          <w:rFonts w:ascii="Fieldwork 03 Hum Light" w:hAnsi="Fieldwork 03 Hum Light"/>
          <w:b w:val="0"/>
          <w:bCs w:val="0"/>
        </w:rPr>
      </w:pPr>
      <w:r>
        <w:rPr>
          <w:rStyle w:val="Fett"/>
          <w:rFonts w:ascii="Fieldwork 03 Hum Light" w:hAnsi="Fieldwork 03 Hum Light"/>
          <w:b w:val="0"/>
          <w:bCs w:val="0"/>
        </w:rPr>
        <w:t>Spielplatzprüfer (Zertifiziert nach DIN SPEC 79161)</w:t>
      </w:r>
    </w:p>
    <w:p w14:paraId="388F8D9C" w14:textId="282D2F46" w:rsidR="00431791" w:rsidRPr="00431791" w:rsidRDefault="00431791" w:rsidP="00431791">
      <w:pPr>
        <w:pStyle w:val="StandardWeb"/>
        <w:numPr>
          <w:ilvl w:val="0"/>
          <w:numId w:val="11"/>
        </w:numPr>
        <w:rPr>
          <w:rStyle w:val="Fett"/>
          <w:rFonts w:ascii="Fieldwork 03 Hum Light" w:hAnsi="Fieldwork 03 Hum Light"/>
          <w:b w:val="0"/>
          <w:bCs w:val="0"/>
        </w:rPr>
      </w:pPr>
      <w:r>
        <w:rPr>
          <w:rStyle w:val="Fett"/>
          <w:rFonts w:ascii="Fieldwork 03 Hum Light" w:hAnsi="Fieldwork 03 Hum Light"/>
          <w:b w:val="0"/>
          <w:bCs w:val="0"/>
        </w:rPr>
        <w:t>24 Stunden Notdienst</w:t>
      </w:r>
    </w:p>
    <w:p w14:paraId="5CBC9CBE" w14:textId="0E2AFE0B" w:rsidR="00850D2E" w:rsidRPr="00850D2E" w:rsidRDefault="00850D2E" w:rsidP="00850D2E">
      <w:pPr>
        <w:pStyle w:val="StandardWeb"/>
        <w:rPr>
          <w:rFonts w:ascii="Fieldwork 03 Hum Light" w:hAnsi="Fieldwork 03 Hum Light"/>
        </w:rPr>
      </w:pPr>
      <w:r w:rsidRPr="00850D2E">
        <w:rPr>
          <w:rStyle w:val="Fett"/>
          <w:rFonts w:ascii="Fieldwork 03 Hum Light" w:hAnsi="Fieldwork 03 Hum Light"/>
        </w:rPr>
        <w:t>Technisches Gebäudemanagement</w:t>
      </w:r>
    </w:p>
    <w:p w14:paraId="4AD61378" w14:textId="77777777" w:rsidR="00850D2E" w:rsidRPr="00850D2E" w:rsidRDefault="00850D2E" w:rsidP="00850D2E">
      <w:pPr>
        <w:pStyle w:val="StandardWeb"/>
        <w:numPr>
          <w:ilvl w:val="0"/>
          <w:numId w:val="25"/>
        </w:numPr>
        <w:rPr>
          <w:rFonts w:ascii="Fieldwork 03 Hum Light" w:hAnsi="Fieldwork 03 Hum Light"/>
        </w:rPr>
      </w:pPr>
      <w:r w:rsidRPr="00850D2E">
        <w:rPr>
          <w:rFonts w:ascii="Fieldwork 03 Hum Light" w:hAnsi="Fieldwork 03 Hum Light"/>
        </w:rPr>
        <w:t>Betreuung und Steuerung technischer Anlagen</w:t>
      </w:r>
    </w:p>
    <w:p w14:paraId="11B5B265" w14:textId="77777777" w:rsidR="00850D2E" w:rsidRPr="00850D2E" w:rsidRDefault="00850D2E" w:rsidP="00850D2E">
      <w:pPr>
        <w:pStyle w:val="StandardWeb"/>
        <w:numPr>
          <w:ilvl w:val="0"/>
          <w:numId w:val="25"/>
        </w:numPr>
        <w:rPr>
          <w:rFonts w:ascii="Fieldwork 03 Hum Light" w:hAnsi="Fieldwork 03 Hum Light"/>
        </w:rPr>
      </w:pPr>
      <w:r w:rsidRPr="00850D2E">
        <w:rPr>
          <w:rFonts w:ascii="Fieldwork 03 Hum Light" w:hAnsi="Fieldwork 03 Hum Light"/>
        </w:rPr>
        <w:t>Sicherstellung eines reibungslosen Betriebs</w:t>
      </w:r>
    </w:p>
    <w:p w14:paraId="02899154" w14:textId="77777777" w:rsidR="00850D2E" w:rsidRPr="00850D2E" w:rsidRDefault="00850D2E" w:rsidP="00850D2E">
      <w:pPr>
        <w:pStyle w:val="StandardWeb"/>
        <w:rPr>
          <w:rFonts w:ascii="Fieldwork 03 Hum Light" w:hAnsi="Fieldwork 03 Hum Light"/>
        </w:rPr>
      </w:pPr>
      <w:r w:rsidRPr="00850D2E">
        <w:rPr>
          <w:rStyle w:val="Fett"/>
          <w:rFonts w:ascii="Fieldwork 03 Hum Light" w:hAnsi="Fieldwork 03 Hum Light"/>
        </w:rPr>
        <w:t>Wartung &amp; Instandhaltung</w:t>
      </w:r>
    </w:p>
    <w:p w14:paraId="729905AD" w14:textId="77777777" w:rsidR="00850D2E" w:rsidRPr="00850D2E" w:rsidRDefault="00850D2E" w:rsidP="00850D2E">
      <w:pPr>
        <w:pStyle w:val="StandardWeb"/>
        <w:numPr>
          <w:ilvl w:val="0"/>
          <w:numId w:val="26"/>
        </w:numPr>
        <w:rPr>
          <w:rFonts w:ascii="Fieldwork 03 Hum Light" w:hAnsi="Fieldwork 03 Hum Light"/>
        </w:rPr>
      </w:pPr>
      <w:r w:rsidRPr="00850D2E">
        <w:rPr>
          <w:rFonts w:ascii="Fieldwork 03 Hum Light" w:hAnsi="Fieldwork 03 Hum Light"/>
        </w:rPr>
        <w:t>Regelmäßige Prüfungen</w:t>
      </w:r>
    </w:p>
    <w:p w14:paraId="737BA699" w14:textId="77777777" w:rsidR="00850D2E" w:rsidRPr="00850D2E" w:rsidRDefault="00850D2E" w:rsidP="00850D2E">
      <w:pPr>
        <w:pStyle w:val="StandardWeb"/>
        <w:numPr>
          <w:ilvl w:val="0"/>
          <w:numId w:val="26"/>
        </w:numPr>
        <w:rPr>
          <w:rFonts w:ascii="Fieldwork 03 Hum Light" w:hAnsi="Fieldwork 03 Hum Light"/>
        </w:rPr>
      </w:pPr>
      <w:r w:rsidRPr="00850D2E">
        <w:rPr>
          <w:rFonts w:ascii="Fieldwork 03 Hum Light" w:hAnsi="Fieldwork 03 Hum Light"/>
        </w:rPr>
        <w:t>Vorbeugende Maßnahmen zur Vermeidung von Ausfällen</w:t>
      </w:r>
    </w:p>
    <w:p w14:paraId="69B329CD" w14:textId="77777777" w:rsidR="00850D2E" w:rsidRPr="00850D2E" w:rsidRDefault="00850D2E" w:rsidP="00850D2E">
      <w:pPr>
        <w:pStyle w:val="StandardWeb"/>
        <w:rPr>
          <w:rFonts w:ascii="Fieldwork 03 Hum Light" w:hAnsi="Fieldwork 03 Hum Light"/>
        </w:rPr>
      </w:pPr>
      <w:r w:rsidRPr="00850D2E">
        <w:rPr>
          <w:rStyle w:val="Fett"/>
          <w:rFonts w:ascii="Fieldwork 03 Hum Light" w:hAnsi="Fieldwork 03 Hum Light"/>
        </w:rPr>
        <w:t>Service &amp; Betreuung</w:t>
      </w:r>
    </w:p>
    <w:p w14:paraId="19577ECF" w14:textId="77777777" w:rsidR="00850D2E" w:rsidRPr="00850D2E" w:rsidRDefault="00850D2E" w:rsidP="00850D2E">
      <w:pPr>
        <w:pStyle w:val="StandardWeb"/>
        <w:numPr>
          <w:ilvl w:val="0"/>
          <w:numId w:val="27"/>
        </w:numPr>
        <w:rPr>
          <w:rFonts w:ascii="Fieldwork 03 Hum Light" w:hAnsi="Fieldwork 03 Hum Light"/>
        </w:rPr>
      </w:pPr>
      <w:r w:rsidRPr="00850D2E">
        <w:rPr>
          <w:rFonts w:ascii="Fieldwork 03 Hum Light" w:hAnsi="Fieldwork 03 Hum Light"/>
        </w:rPr>
        <w:t>Schnelle Reaktionszeiten</w:t>
      </w:r>
    </w:p>
    <w:p w14:paraId="4CA87CCD" w14:textId="77777777" w:rsidR="00850D2E" w:rsidRPr="00850D2E" w:rsidRDefault="00850D2E" w:rsidP="00850D2E">
      <w:pPr>
        <w:pStyle w:val="StandardWeb"/>
        <w:numPr>
          <w:ilvl w:val="0"/>
          <w:numId w:val="27"/>
        </w:numPr>
        <w:rPr>
          <w:rFonts w:ascii="Fieldwork 03 Hum Light" w:hAnsi="Fieldwork 03 Hum Light"/>
        </w:rPr>
      </w:pPr>
      <w:r w:rsidRPr="00850D2E">
        <w:rPr>
          <w:rFonts w:ascii="Fieldwork 03 Hum Light" w:hAnsi="Fieldwork 03 Hum Light"/>
        </w:rPr>
        <w:t>Persönliche Ansprechpartner</w:t>
      </w:r>
    </w:p>
    <w:p w14:paraId="76C8A7C0" w14:textId="77777777" w:rsidR="00850D2E" w:rsidRPr="00850D2E" w:rsidRDefault="00850D2E" w:rsidP="00850D2E">
      <w:pPr>
        <w:pStyle w:val="StandardWeb"/>
        <w:numPr>
          <w:ilvl w:val="0"/>
          <w:numId w:val="27"/>
        </w:numPr>
        <w:rPr>
          <w:rFonts w:ascii="Fieldwork 03 Hum Light" w:hAnsi="Fieldwork 03 Hum Light"/>
        </w:rPr>
      </w:pPr>
      <w:r w:rsidRPr="00850D2E">
        <w:rPr>
          <w:rFonts w:ascii="Fieldwork 03 Hum Light" w:hAnsi="Fieldwork 03 Hum Light"/>
        </w:rPr>
        <w:t>Koordination aller relevanten Gewerke</w:t>
      </w:r>
    </w:p>
    <w:p w14:paraId="0AD86471" w14:textId="77777777" w:rsidR="00850D2E" w:rsidRPr="00850D2E" w:rsidRDefault="00257A79" w:rsidP="00850D2E">
      <w:r>
        <w:rPr>
          <w:noProof/>
        </w:rPr>
        <w:pict w14:anchorId="38B2D771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2A9207E9" w14:textId="68FE22FC" w:rsidR="00850D2E" w:rsidRPr="00850D2E" w:rsidRDefault="00850D2E" w:rsidP="00850D2E">
      <w:pPr>
        <w:pStyle w:val="berschrift2"/>
      </w:pPr>
      <w:r w:rsidRPr="00850D2E">
        <w:rPr>
          <w:rStyle w:val="Fett"/>
          <w:b/>
          <w:bCs w:val="0"/>
        </w:rPr>
        <w:t>Seite 4 (Vorteile / USP)</w:t>
      </w:r>
    </w:p>
    <w:p w14:paraId="3F464CB6" w14:textId="77777777" w:rsidR="00850D2E" w:rsidRPr="00850D2E" w:rsidRDefault="00850D2E" w:rsidP="00850D2E">
      <w:pPr>
        <w:pStyle w:val="StandardWeb"/>
        <w:rPr>
          <w:rFonts w:ascii="Fieldwork 03 Hum Light" w:hAnsi="Fieldwork 03 Hum Light"/>
        </w:rPr>
      </w:pPr>
      <w:r w:rsidRPr="00850D2E">
        <w:rPr>
          <w:rStyle w:val="Fett"/>
          <w:rFonts w:ascii="Fieldwork 03 Hum Light" w:hAnsi="Fieldwork 03 Hum Light"/>
        </w:rPr>
        <w:t>Headline:</w:t>
      </w:r>
      <w:r w:rsidRPr="00850D2E">
        <w:rPr>
          <w:rFonts w:ascii="Fieldwork 03 Hum Light" w:hAnsi="Fieldwork 03 Hum Light"/>
        </w:rPr>
        <w:br/>
      </w:r>
      <w:r w:rsidRPr="00850D2E">
        <w:rPr>
          <w:rStyle w:val="Fett"/>
          <w:rFonts w:ascii="Fieldwork 03 Hum Light" w:hAnsi="Fieldwork 03 Hum Light"/>
        </w:rPr>
        <w:t>Warum GM Süd?</w:t>
      </w:r>
    </w:p>
    <w:p w14:paraId="06F9BE82" w14:textId="77777777" w:rsidR="00850D2E" w:rsidRPr="00850D2E" w:rsidRDefault="00850D2E" w:rsidP="00850D2E">
      <w:pPr>
        <w:pStyle w:val="StandardWeb"/>
        <w:rPr>
          <w:rFonts w:ascii="Fieldwork 03 Hum Light" w:hAnsi="Fieldwork 03 Hum Light"/>
        </w:rPr>
      </w:pPr>
      <w:r w:rsidRPr="00850D2E">
        <w:rPr>
          <w:rStyle w:val="Fett"/>
          <w:rFonts w:ascii="Fieldwork 03 Hum Light" w:hAnsi="Fieldwork 03 Hum Light"/>
        </w:rPr>
        <w:t>Bulletpoints:</w:t>
      </w:r>
    </w:p>
    <w:p w14:paraId="360E3348" w14:textId="77777777" w:rsidR="00850D2E" w:rsidRPr="00850D2E" w:rsidRDefault="00850D2E" w:rsidP="00850D2E">
      <w:pPr>
        <w:pStyle w:val="StandardWeb"/>
        <w:rPr>
          <w:rFonts w:ascii="Fieldwork 03 Hum Light" w:hAnsi="Fieldwork 03 Hum Light"/>
        </w:rPr>
      </w:pPr>
      <w:r w:rsidRPr="00850D2E">
        <w:rPr>
          <w:rFonts w:ascii="Apple Color Emoji" w:hAnsi="Apple Color Emoji" w:cs="Apple Color Emoji"/>
        </w:rPr>
        <w:t>✔</w:t>
      </w:r>
      <w:r w:rsidRPr="00850D2E">
        <w:rPr>
          <w:rFonts w:ascii="Fieldwork 03 Hum Light" w:hAnsi="Fieldwork 03 Hum Light"/>
        </w:rPr>
        <w:t xml:space="preserve"> </w:t>
      </w:r>
      <w:r w:rsidRPr="00850D2E">
        <w:rPr>
          <w:rStyle w:val="Fett"/>
          <w:rFonts w:ascii="Fieldwork 03 Hum Light" w:hAnsi="Fieldwork 03 Hum Light"/>
        </w:rPr>
        <w:t>Zuverlässigkeit, auf die Sie sich verlassen können</w:t>
      </w:r>
      <w:r w:rsidRPr="00850D2E">
        <w:rPr>
          <w:rFonts w:ascii="Fieldwork 03 Hum Light" w:hAnsi="Fieldwork 03 Hum Light"/>
        </w:rPr>
        <w:br/>
        <w:t>Wir denken mit und handeln proaktiv.</w:t>
      </w:r>
    </w:p>
    <w:p w14:paraId="59D21185" w14:textId="33B1E645" w:rsidR="00850D2E" w:rsidRPr="00850D2E" w:rsidRDefault="00850D2E" w:rsidP="00850D2E">
      <w:pPr>
        <w:pStyle w:val="StandardWeb"/>
        <w:rPr>
          <w:rFonts w:ascii="Fieldwork 03 Hum Light" w:hAnsi="Fieldwork 03 Hum Light"/>
        </w:rPr>
      </w:pPr>
      <w:r w:rsidRPr="00850D2E">
        <w:rPr>
          <w:rFonts w:ascii="Apple Color Emoji" w:hAnsi="Apple Color Emoji" w:cs="Apple Color Emoji"/>
        </w:rPr>
        <w:lastRenderedPageBreak/>
        <w:t>✔</w:t>
      </w:r>
      <w:r w:rsidRPr="00850D2E">
        <w:rPr>
          <w:rFonts w:ascii="Fieldwork 03 Hum Light" w:hAnsi="Fieldwork 03 Hum Light"/>
        </w:rPr>
        <w:t xml:space="preserve"> </w:t>
      </w:r>
      <w:r w:rsidR="00431791">
        <w:rPr>
          <w:rStyle w:val="Fett"/>
          <w:rFonts w:ascii="Fieldwork 03 Hum Light" w:hAnsi="Fieldwork 03 Hum Light"/>
        </w:rPr>
        <w:t>Aus- und weitergebildete Fachkräfte</w:t>
      </w:r>
      <w:r w:rsidRPr="00850D2E">
        <w:rPr>
          <w:rFonts w:ascii="Fieldwork 03 Hum Light" w:hAnsi="Fieldwork 03 Hum Light"/>
        </w:rPr>
        <w:br/>
      </w:r>
      <w:r w:rsidR="00431791">
        <w:rPr>
          <w:rFonts w:ascii="Fieldwork 03 Hum Light" w:hAnsi="Fieldwork 03 Hum Light"/>
        </w:rPr>
        <w:t xml:space="preserve">Unser Team ist auf dem neusten Wissens- &amp; Technik-Stand </w:t>
      </w:r>
    </w:p>
    <w:p w14:paraId="6AF6F647" w14:textId="77777777" w:rsidR="00850D2E" w:rsidRPr="00850D2E" w:rsidRDefault="00850D2E" w:rsidP="00850D2E">
      <w:pPr>
        <w:pStyle w:val="StandardWeb"/>
        <w:rPr>
          <w:rFonts w:ascii="Fieldwork 03 Hum Light" w:hAnsi="Fieldwork 03 Hum Light"/>
        </w:rPr>
      </w:pPr>
      <w:r w:rsidRPr="00850D2E">
        <w:rPr>
          <w:rFonts w:ascii="Apple Color Emoji" w:hAnsi="Apple Color Emoji" w:cs="Apple Color Emoji"/>
        </w:rPr>
        <w:t>✔</w:t>
      </w:r>
      <w:r w:rsidRPr="00850D2E">
        <w:rPr>
          <w:rFonts w:ascii="Fieldwork 03 Hum Light" w:hAnsi="Fieldwork 03 Hum Light"/>
        </w:rPr>
        <w:t xml:space="preserve"> </w:t>
      </w:r>
      <w:r w:rsidRPr="00850D2E">
        <w:rPr>
          <w:rStyle w:val="Fett"/>
          <w:rFonts w:ascii="Fieldwork 03 Hum Light" w:hAnsi="Fieldwork 03 Hum Light"/>
        </w:rPr>
        <w:t>Technisches Know-how aus der Praxis</w:t>
      </w:r>
      <w:r w:rsidRPr="00850D2E">
        <w:rPr>
          <w:rFonts w:ascii="Fieldwork 03 Hum Light" w:hAnsi="Fieldwork 03 Hum Light"/>
        </w:rPr>
        <w:br/>
        <w:t>Wir verstehen, worauf es im Alltag wirklich ankommt.</w:t>
      </w:r>
    </w:p>
    <w:p w14:paraId="1F52EF44" w14:textId="77777777" w:rsidR="00850D2E" w:rsidRPr="00850D2E" w:rsidRDefault="00850D2E" w:rsidP="00850D2E">
      <w:pPr>
        <w:pStyle w:val="StandardWeb"/>
        <w:rPr>
          <w:rFonts w:ascii="Fieldwork 03 Hum Light" w:hAnsi="Fieldwork 03 Hum Light"/>
        </w:rPr>
      </w:pPr>
      <w:r w:rsidRPr="00850D2E">
        <w:rPr>
          <w:rFonts w:ascii="Apple Color Emoji" w:hAnsi="Apple Color Emoji" w:cs="Apple Color Emoji"/>
        </w:rPr>
        <w:t>✔</w:t>
      </w:r>
      <w:r w:rsidRPr="00850D2E">
        <w:rPr>
          <w:rFonts w:ascii="Fieldwork 03 Hum Light" w:hAnsi="Fieldwork 03 Hum Light"/>
        </w:rPr>
        <w:t xml:space="preserve"> </w:t>
      </w:r>
      <w:r w:rsidRPr="00850D2E">
        <w:rPr>
          <w:rStyle w:val="Fett"/>
          <w:rFonts w:ascii="Fieldwork 03 Hum Light" w:hAnsi="Fieldwork 03 Hum Light"/>
        </w:rPr>
        <w:t>Individuelle Lösungen statt Standardkonzepte</w:t>
      </w:r>
      <w:r w:rsidRPr="00850D2E">
        <w:rPr>
          <w:rFonts w:ascii="Fieldwork 03 Hum Light" w:hAnsi="Fieldwork 03 Hum Light"/>
        </w:rPr>
        <w:br/>
        <w:t>Ihre Anforderungen stehen im Mittelpunkt.</w:t>
      </w:r>
    </w:p>
    <w:p w14:paraId="4BB1C5B7" w14:textId="77777777" w:rsidR="00850D2E" w:rsidRPr="00850D2E" w:rsidRDefault="00850D2E" w:rsidP="00850D2E">
      <w:pPr>
        <w:pStyle w:val="StandardWeb"/>
        <w:rPr>
          <w:rFonts w:ascii="Fieldwork 03 Hum Light" w:hAnsi="Fieldwork 03 Hum Light"/>
        </w:rPr>
      </w:pPr>
      <w:r w:rsidRPr="00850D2E">
        <w:rPr>
          <w:rFonts w:ascii="Apple Color Emoji" w:hAnsi="Apple Color Emoji" w:cs="Apple Color Emoji"/>
        </w:rPr>
        <w:t>✔</w:t>
      </w:r>
      <w:r w:rsidRPr="00850D2E">
        <w:rPr>
          <w:rFonts w:ascii="Fieldwork 03 Hum Light" w:hAnsi="Fieldwork 03 Hum Light"/>
        </w:rPr>
        <w:t xml:space="preserve"> </w:t>
      </w:r>
      <w:r w:rsidRPr="00850D2E">
        <w:rPr>
          <w:rStyle w:val="Fett"/>
          <w:rFonts w:ascii="Fieldwork 03 Hum Light" w:hAnsi="Fieldwork 03 Hum Light"/>
        </w:rPr>
        <w:t>Langfristige Partnerschaft</w:t>
      </w:r>
      <w:r w:rsidRPr="00850D2E">
        <w:rPr>
          <w:rFonts w:ascii="Fieldwork 03 Hum Light" w:hAnsi="Fieldwork 03 Hum Light"/>
        </w:rPr>
        <w:br/>
        <w:t>Wir begleiten Sie nachhaltig – nicht nur projektbezogen.</w:t>
      </w:r>
    </w:p>
    <w:p w14:paraId="7DFAD84A" w14:textId="77777777" w:rsidR="00850D2E" w:rsidRPr="00850D2E" w:rsidRDefault="00257A79" w:rsidP="00850D2E">
      <w:r>
        <w:rPr>
          <w:noProof/>
        </w:rPr>
        <w:pict w14:anchorId="26921171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1B4894C8" w14:textId="483542AA" w:rsidR="00850D2E" w:rsidRPr="00850D2E" w:rsidRDefault="00850D2E" w:rsidP="00850D2E">
      <w:pPr>
        <w:pStyle w:val="berschrift2"/>
      </w:pPr>
      <w:r w:rsidRPr="00850D2E">
        <w:rPr>
          <w:rStyle w:val="Fett"/>
          <w:b/>
          <w:bCs w:val="0"/>
        </w:rPr>
        <w:t>Seite 5 (Vertrauen / Anwendung / Zielgruppen)</w:t>
      </w:r>
    </w:p>
    <w:p w14:paraId="4A8086E9" w14:textId="77777777" w:rsidR="00850D2E" w:rsidRPr="00850D2E" w:rsidRDefault="00850D2E" w:rsidP="00850D2E">
      <w:pPr>
        <w:pStyle w:val="StandardWeb"/>
        <w:rPr>
          <w:rFonts w:ascii="Fieldwork 03 Hum Light" w:hAnsi="Fieldwork 03 Hum Light"/>
        </w:rPr>
      </w:pPr>
      <w:r w:rsidRPr="00850D2E">
        <w:rPr>
          <w:rStyle w:val="Fett"/>
          <w:rFonts w:ascii="Fieldwork 03 Hum Light" w:hAnsi="Fieldwork 03 Hum Light"/>
        </w:rPr>
        <w:t>Headline:</w:t>
      </w:r>
      <w:r w:rsidRPr="00850D2E">
        <w:rPr>
          <w:rFonts w:ascii="Fieldwork 03 Hum Light" w:hAnsi="Fieldwork 03 Hum Light"/>
        </w:rPr>
        <w:br/>
      </w:r>
      <w:r w:rsidRPr="00850D2E">
        <w:rPr>
          <w:rStyle w:val="Fett"/>
          <w:rFonts w:ascii="Fieldwork 03 Hum Light" w:hAnsi="Fieldwork 03 Hum Light"/>
        </w:rPr>
        <w:t>Für wen wir arbeiten</w:t>
      </w:r>
    </w:p>
    <w:p w14:paraId="3FC472B5" w14:textId="3EA64B5F" w:rsidR="00850D2E" w:rsidRPr="00850D2E" w:rsidRDefault="00850D2E" w:rsidP="00850D2E">
      <w:pPr>
        <w:pStyle w:val="StandardWeb"/>
        <w:rPr>
          <w:rFonts w:ascii="Fieldwork 03 Hum Light" w:hAnsi="Fieldwork 03 Hum Light"/>
        </w:rPr>
      </w:pPr>
      <w:r w:rsidRPr="00850D2E">
        <w:rPr>
          <w:rStyle w:val="Fett"/>
          <w:rFonts w:ascii="Fieldwork 03 Hum Light" w:hAnsi="Fieldwork 03 Hum Light"/>
        </w:rPr>
        <w:t>Text:</w:t>
      </w:r>
      <w:r w:rsidRPr="00850D2E">
        <w:rPr>
          <w:rFonts w:ascii="Fieldwork 03 Hum Light" w:hAnsi="Fieldwork 03 Hum Light"/>
        </w:rPr>
        <w:br/>
        <w:t xml:space="preserve">Unsere Leistungen richten sich an Unternehmen und Organisationen, die Wert auf funktionierende Prozesse und </w:t>
      </w:r>
      <w:r w:rsidR="00431791">
        <w:rPr>
          <w:rFonts w:ascii="Fieldwork 03 Hum Light" w:hAnsi="Fieldwork 03 Hum Light"/>
        </w:rPr>
        <w:t xml:space="preserve">einen </w:t>
      </w:r>
      <w:r w:rsidRPr="00850D2E">
        <w:rPr>
          <w:rFonts w:ascii="Fieldwork 03 Hum Light" w:hAnsi="Fieldwork 03 Hum Light"/>
        </w:rPr>
        <w:t>zuverlässige</w:t>
      </w:r>
      <w:r w:rsidR="00431791">
        <w:rPr>
          <w:rFonts w:ascii="Fieldwork 03 Hum Light" w:hAnsi="Fieldwork 03 Hum Light"/>
        </w:rPr>
        <w:t>n</w:t>
      </w:r>
      <w:r w:rsidRPr="00850D2E">
        <w:rPr>
          <w:rFonts w:ascii="Fieldwork 03 Hum Light" w:hAnsi="Fieldwork 03 Hum Light"/>
        </w:rPr>
        <w:t xml:space="preserve"> Partner legen.</w:t>
      </w:r>
    </w:p>
    <w:p w14:paraId="6E717054" w14:textId="77777777" w:rsidR="00850D2E" w:rsidRPr="00850D2E" w:rsidRDefault="00850D2E" w:rsidP="00850D2E">
      <w:pPr>
        <w:pStyle w:val="StandardWeb"/>
        <w:rPr>
          <w:rFonts w:ascii="Fieldwork 03 Hum Light" w:hAnsi="Fieldwork 03 Hum Light"/>
        </w:rPr>
      </w:pPr>
      <w:r w:rsidRPr="00850D2E">
        <w:rPr>
          <w:rStyle w:val="Fett"/>
          <w:rFonts w:ascii="Fieldwork 03 Hum Light" w:hAnsi="Fieldwork 03 Hum Light"/>
        </w:rPr>
        <w:t>Zielgruppen:</w:t>
      </w:r>
    </w:p>
    <w:p w14:paraId="10EF39E9" w14:textId="77777777" w:rsidR="00850D2E" w:rsidRPr="00850D2E" w:rsidRDefault="00850D2E" w:rsidP="00850D2E">
      <w:pPr>
        <w:pStyle w:val="StandardWeb"/>
        <w:numPr>
          <w:ilvl w:val="0"/>
          <w:numId w:val="28"/>
        </w:numPr>
        <w:rPr>
          <w:rFonts w:ascii="Fieldwork 03 Hum Light" w:hAnsi="Fieldwork 03 Hum Light"/>
        </w:rPr>
      </w:pPr>
      <w:r w:rsidRPr="00850D2E">
        <w:rPr>
          <w:rFonts w:ascii="Fieldwork 03 Hum Light" w:hAnsi="Fieldwork 03 Hum Light"/>
        </w:rPr>
        <w:t>Unternehmen &amp; Gewerbebetriebe</w:t>
      </w:r>
    </w:p>
    <w:p w14:paraId="448D48A1" w14:textId="77777777" w:rsidR="00850D2E" w:rsidRPr="00850D2E" w:rsidRDefault="00850D2E" w:rsidP="00850D2E">
      <w:pPr>
        <w:pStyle w:val="StandardWeb"/>
        <w:numPr>
          <w:ilvl w:val="0"/>
          <w:numId w:val="28"/>
        </w:numPr>
        <w:rPr>
          <w:rFonts w:ascii="Fieldwork 03 Hum Light" w:hAnsi="Fieldwork 03 Hum Light"/>
        </w:rPr>
      </w:pPr>
      <w:r w:rsidRPr="00850D2E">
        <w:rPr>
          <w:rFonts w:ascii="Fieldwork 03 Hum Light" w:hAnsi="Fieldwork 03 Hum Light"/>
        </w:rPr>
        <w:t>Immobilienverwaltungen</w:t>
      </w:r>
    </w:p>
    <w:p w14:paraId="7B283009" w14:textId="77777777" w:rsidR="00850D2E" w:rsidRPr="00850D2E" w:rsidRDefault="00850D2E" w:rsidP="00850D2E">
      <w:pPr>
        <w:pStyle w:val="StandardWeb"/>
        <w:numPr>
          <w:ilvl w:val="0"/>
          <w:numId w:val="28"/>
        </w:numPr>
        <w:rPr>
          <w:rFonts w:ascii="Fieldwork 03 Hum Light" w:hAnsi="Fieldwork 03 Hum Light"/>
        </w:rPr>
      </w:pPr>
      <w:r w:rsidRPr="00850D2E">
        <w:rPr>
          <w:rFonts w:ascii="Fieldwork 03 Hum Light" w:hAnsi="Fieldwork 03 Hum Light"/>
        </w:rPr>
        <w:t>Facility Manager</w:t>
      </w:r>
    </w:p>
    <w:p w14:paraId="4FC7CA85" w14:textId="77777777" w:rsidR="00850D2E" w:rsidRPr="00850D2E" w:rsidRDefault="00850D2E" w:rsidP="00850D2E">
      <w:pPr>
        <w:pStyle w:val="StandardWeb"/>
        <w:numPr>
          <w:ilvl w:val="0"/>
          <w:numId w:val="28"/>
        </w:numPr>
        <w:rPr>
          <w:rFonts w:ascii="Fieldwork 03 Hum Light" w:hAnsi="Fieldwork 03 Hum Light"/>
        </w:rPr>
      </w:pPr>
      <w:r w:rsidRPr="00850D2E">
        <w:rPr>
          <w:rFonts w:ascii="Fieldwork 03 Hum Light" w:hAnsi="Fieldwork 03 Hum Light"/>
        </w:rPr>
        <w:t>Bauherren &amp; Projektentwickler</w:t>
      </w:r>
    </w:p>
    <w:p w14:paraId="3EB136E5" w14:textId="77777777" w:rsidR="00850D2E" w:rsidRPr="00850D2E" w:rsidRDefault="00850D2E" w:rsidP="00850D2E">
      <w:pPr>
        <w:pStyle w:val="StandardWeb"/>
        <w:numPr>
          <w:ilvl w:val="0"/>
          <w:numId w:val="28"/>
        </w:numPr>
        <w:rPr>
          <w:rFonts w:ascii="Fieldwork 03 Hum Light" w:hAnsi="Fieldwork 03 Hum Light"/>
        </w:rPr>
      </w:pPr>
      <w:r w:rsidRPr="00850D2E">
        <w:rPr>
          <w:rFonts w:ascii="Fieldwork 03 Hum Light" w:hAnsi="Fieldwork 03 Hum Light"/>
        </w:rPr>
        <w:t>Öffentliche Auftraggeber</w:t>
      </w:r>
    </w:p>
    <w:p w14:paraId="2F93BC38" w14:textId="17CE372B" w:rsidR="00850D2E" w:rsidRPr="00850D2E" w:rsidRDefault="00850D2E" w:rsidP="00850D2E">
      <w:pPr>
        <w:pStyle w:val="StandardWeb"/>
        <w:rPr>
          <w:rFonts w:ascii="Fieldwork 03 Hum Light" w:hAnsi="Fieldwork 03 Hum Light"/>
        </w:rPr>
      </w:pPr>
      <w:r w:rsidRPr="00850D2E">
        <w:rPr>
          <w:rStyle w:val="Fett"/>
          <w:rFonts w:ascii="Fieldwork 03 Hum Light" w:hAnsi="Fieldwork 03 Hum Light"/>
        </w:rPr>
        <w:t>Zusatz:</w:t>
      </w:r>
      <w:r w:rsidRPr="00850D2E">
        <w:rPr>
          <w:rFonts w:ascii="Fieldwork 03 Hum Light" w:hAnsi="Fieldwork 03 Hum Light"/>
        </w:rPr>
        <w:br/>
        <w:t>Ob laufender Betrieb oder neue Projekte</w:t>
      </w:r>
      <w:r w:rsidR="00431791">
        <w:rPr>
          <w:rFonts w:ascii="Fieldwork 03 Hum Light" w:hAnsi="Fieldwork 03 Hum Light"/>
        </w:rPr>
        <w:t>,</w:t>
      </w:r>
      <w:r w:rsidRPr="00850D2E">
        <w:rPr>
          <w:rFonts w:ascii="Fieldwork 03 Hum Light" w:hAnsi="Fieldwork 03 Hum Light"/>
        </w:rPr>
        <w:t xml:space="preserve"> wir sorgen dafür, dass Ihre Gebäude </w:t>
      </w:r>
      <w:r w:rsidR="00431791">
        <w:rPr>
          <w:rFonts w:ascii="Fieldwork 03 Hum Light" w:hAnsi="Fieldwork 03 Hum Light"/>
        </w:rPr>
        <w:t>in professionellen Händen ist</w:t>
      </w:r>
      <w:r w:rsidRPr="00850D2E">
        <w:rPr>
          <w:rFonts w:ascii="Fieldwork 03 Hum Light" w:hAnsi="Fieldwork 03 Hum Light"/>
        </w:rPr>
        <w:t>.</w:t>
      </w:r>
    </w:p>
    <w:p w14:paraId="51A87FB1" w14:textId="77777777" w:rsidR="00850D2E" w:rsidRPr="00850D2E" w:rsidRDefault="00257A79" w:rsidP="00850D2E">
      <w:r>
        <w:rPr>
          <w:noProof/>
        </w:rPr>
        <w:pict w14:anchorId="582E9399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483790DA" w14:textId="0FCFEDBC" w:rsidR="00850D2E" w:rsidRPr="00850D2E" w:rsidRDefault="00850D2E" w:rsidP="00850D2E">
      <w:pPr>
        <w:pStyle w:val="berschrift2"/>
      </w:pPr>
      <w:r w:rsidRPr="00850D2E">
        <w:rPr>
          <w:rStyle w:val="Fett"/>
          <w:b/>
          <w:bCs w:val="0"/>
        </w:rPr>
        <w:t>Seite 6 (Rückseite / CTA)</w:t>
      </w:r>
    </w:p>
    <w:p w14:paraId="16BCD616" w14:textId="77777777" w:rsidR="00850D2E" w:rsidRPr="00850D2E" w:rsidRDefault="00850D2E" w:rsidP="00850D2E">
      <w:pPr>
        <w:pStyle w:val="StandardWeb"/>
        <w:rPr>
          <w:rFonts w:ascii="Fieldwork 03 Hum Light" w:hAnsi="Fieldwork 03 Hum Light"/>
        </w:rPr>
      </w:pPr>
      <w:r w:rsidRPr="00850D2E">
        <w:rPr>
          <w:rStyle w:val="Fett"/>
          <w:rFonts w:ascii="Fieldwork 03 Hum Light" w:hAnsi="Fieldwork 03 Hum Light"/>
        </w:rPr>
        <w:t>Headline:</w:t>
      </w:r>
      <w:r w:rsidRPr="00850D2E">
        <w:rPr>
          <w:rFonts w:ascii="Fieldwork 03 Hum Light" w:hAnsi="Fieldwork 03 Hum Light"/>
        </w:rPr>
        <w:br/>
      </w:r>
      <w:r w:rsidRPr="00850D2E">
        <w:rPr>
          <w:rStyle w:val="Fett"/>
          <w:rFonts w:ascii="Fieldwork 03 Hum Light" w:hAnsi="Fieldwork 03 Hum Light"/>
        </w:rPr>
        <w:t>Lassen Sie uns sprechen</w:t>
      </w:r>
    </w:p>
    <w:p w14:paraId="656DCA21" w14:textId="6B481812" w:rsidR="00850D2E" w:rsidRPr="00850D2E" w:rsidRDefault="00850D2E" w:rsidP="00850D2E">
      <w:pPr>
        <w:pStyle w:val="StandardWeb"/>
        <w:rPr>
          <w:rFonts w:ascii="Fieldwork 03 Hum Light" w:hAnsi="Fieldwork 03 Hum Light"/>
        </w:rPr>
      </w:pPr>
      <w:r w:rsidRPr="00850D2E">
        <w:rPr>
          <w:rStyle w:val="Fett"/>
          <w:rFonts w:ascii="Fieldwork 03 Hum Light" w:hAnsi="Fieldwork 03 Hum Light"/>
        </w:rPr>
        <w:lastRenderedPageBreak/>
        <w:t>Text:</w:t>
      </w:r>
      <w:r w:rsidRPr="00850D2E">
        <w:rPr>
          <w:rFonts w:ascii="Fieldwork 03 Hum Light" w:hAnsi="Fieldwork 03 Hum Light"/>
        </w:rPr>
        <w:br/>
        <w:t xml:space="preserve">Sie suchen einen zuverlässigen Partner für Ihr </w:t>
      </w:r>
      <w:r w:rsidR="00431791">
        <w:rPr>
          <w:rFonts w:ascii="Fieldwork 03 Hum Light" w:hAnsi="Fieldwork 03 Hum Light"/>
        </w:rPr>
        <w:t>Facility Management</w:t>
      </w:r>
      <w:r w:rsidRPr="00850D2E">
        <w:rPr>
          <w:rFonts w:ascii="Fieldwork 03 Hum Light" w:hAnsi="Fieldwork 03 Hum Light"/>
        </w:rPr>
        <w:t>?</w:t>
      </w:r>
      <w:r w:rsidRPr="00850D2E">
        <w:rPr>
          <w:rFonts w:ascii="Fieldwork 03 Hum Light" w:hAnsi="Fieldwork 03 Hum Light"/>
        </w:rPr>
        <w:br/>
        <w:t>Dann kommen Sie gerne direkt auf uns zu</w:t>
      </w:r>
      <w:r w:rsidR="00431791">
        <w:rPr>
          <w:rFonts w:ascii="Fieldwork 03 Hum Light" w:hAnsi="Fieldwork 03 Hum Light"/>
        </w:rPr>
        <w:t>,</w:t>
      </w:r>
      <w:r w:rsidRPr="00850D2E">
        <w:rPr>
          <w:rFonts w:ascii="Fieldwork 03 Hum Light" w:hAnsi="Fieldwork 03 Hum Light"/>
        </w:rPr>
        <w:t xml:space="preserve"> wir freuen uns auf den Austausch.</w:t>
      </w:r>
    </w:p>
    <w:p w14:paraId="19F8155E" w14:textId="77777777" w:rsidR="00431791" w:rsidRDefault="00850D2E" w:rsidP="00850D2E">
      <w:pPr>
        <w:pStyle w:val="StandardWeb"/>
        <w:rPr>
          <w:rFonts w:ascii="Fieldwork 03 Hum Light" w:hAnsi="Fieldwork 03 Hum Light"/>
        </w:rPr>
      </w:pPr>
      <w:r w:rsidRPr="00850D2E">
        <w:rPr>
          <w:rStyle w:val="Fett"/>
          <w:rFonts w:ascii="Fieldwork 03 Hum Light" w:hAnsi="Fieldwork 03 Hum Light"/>
        </w:rPr>
        <w:t>CTA:</w:t>
      </w:r>
    </w:p>
    <w:p w14:paraId="3FF04069" w14:textId="5D588273" w:rsidR="00850D2E" w:rsidRPr="00850D2E" w:rsidRDefault="00850D2E" w:rsidP="00850D2E">
      <w:pPr>
        <w:pStyle w:val="StandardWeb"/>
        <w:rPr>
          <w:rFonts w:ascii="Fieldwork 03 Hum Light" w:hAnsi="Fieldwork 03 Hum Light"/>
        </w:rPr>
      </w:pPr>
      <w:r w:rsidRPr="00850D2E">
        <w:rPr>
          <w:rFonts w:ascii="Fieldwork 03 Hum Light" w:hAnsi="Fieldwork 03 Hum Light"/>
        </w:rPr>
        <w:t>Jetzt Kontakt aufnehmen</w:t>
      </w:r>
      <w:r w:rsidRPr="00850D2E">
        <w:rPr>
          <w:rFonts w:ascii="Fieldwork 03 Hum Light" w:hAnsi="Fieldwork 03 Hum Light"/>
        </w:rPr>
        <w:br/>
        <w:t>Persönliches Gespräch vereinbaren</w:t>
      </w:r>
    </w:p>
    <w:p w14:paraId="0068F4E9" w14:textId="74BB017C" w:rsidR="00431791" w:rsidRDefault="00850D2E" w:rsidP="00850D2E">
      <w:pPr>
        <w:pStyle w:val="StandardWeb"/>
        <w:rPr>
          <w:rFonts w:ascii="Fieldwork 03 Hum Light" w:hAnsi="Fieldwork 03 Hum Light"/>
        </w:rPr>
      </w:pPr>
      <w:r w:rsidRPr="00850D2E">
        <w:rPr>
          <w:rStyle w:val="Fett"/>
          <w:rFonts w:ascii="Fieldwork 03 Hum Light" w:hAnsi="Fieldwork 03 Hum Light"/>
        </w:rPr>
        <w:t>Kontaktdaten:</w:t>
      </w:r>
      <w:r w:rsidRPr="00850D2E">
        <w:rPr>
          <w:rFonts w:ascii="Fieldwork 03 Hum Light" w:hAnsi="Fieldwork 03 Hum Light"/>
        </w:rPr>
        <w:br/>
        <w:t>GM Süd</w:t>
      </w:r>
      <w:r w:rsidRPr="00850D2E">
        <w:rPr>
          <w:rFonts w:ascii="Fieldwork 03 Hum Light" w:hAnsi="Fieldwork 03 Hum Light"/>
        </w:rPr>
        <w:br/>
      </w:r>
      <w:r w:rsidR="00431791">
        <w:rPr>
          <w:rFonts w:ascii="Fieldwork 03 Hum Light" w:hAnsi="Fieldwork 03 Hum Light"/>
        </w:rPr>
        <w:t>+49 (0) 89 – 413 24 55 0</w:t>
      </w:r>
    </w:p>
    <w:p w14:paraId="7EE3CF9C" w14:textId="6F4A5593" w:rsidR="00850D2E" w:rsidRPr="00850D2E" w:rsidRDefault="00431791" w:rsidP="00850D2E">
      <w:pPr>
        <w:pStyle w:val="StandardWeb"/>
        <w:rPr>
          <w:rFonts w:ascii="Fieldwork 03 Hum Light" w:hAnsi="Fieldwork 03 Hum Light"/>
        </w:rPr>
      </w:pPr>
      <w:r>
        <w:rPr>
          <w:rFonts w:ascii="Fieldwork 03 Hum Light" w:hAnsi="Fieldwork 03 Hum Light"/>
        </w:rPr>
        <w:t>E-Mail: info@gmsued.de</w:t>
      </w:r>
      <w:r w:rsidR="00850D2E" w:rsidRPr="00850D2E">
        <w:rPr>
          <w:rFonts w:ascii="Fieldwork 03 Hum Light" w:hAnsi="Fieldwork 03 Hum Light"/>
        </w:rPr>
        <w:br/>
        <w:t xml:space="preserve">Website: </w:t>
      </w:r>
      <w:hyperlink r:id="rId7" w:tgtFrame="_new" w:history="1">
        <w:r w:rsidR="00850D2E" w:rsidRPr="00850D2E">
          <w:rPr>
            <w:rStyle w:val="Hyperlink"/>
            <w:rFonts w:ascii="Fieldwork 03 Hum Light" w:eastAsiaTheme="majorEastAsia" w:hAnsi="Fieldwork 03 Hum Light"/>
          </w:rPr>
          <w:t>www.gmsued.de</w:t>
        </w:r>
      </w:hyperlink>
    </w:p>
    <w:p w14:paraId="04A0A137" w14:textId="51A9D8D5" w:rsidR="00850D2E" w:rsidRDefault="00850D2E" w:rsidP="00850D2E">
      <w:pPr>
        <w:pStyle w:val="StandardWeb"/>
        <w:rPr>
          <w:rFonts w:ascii="Fieldwork 03 Hum Light" w:hAnsi="Fieldwork 03 Hum Light"/>
        </w:rPr>
      </w:pPr>
      <w:r w:rsidRPr="00850D2E">
        <w:rPr>
          <w:rStyle w:val="Fett"/>
          <w:rFonts w:ascii="Fieldwork 03 Hum Light" w:hAnsi="Fieldwork 03 Hum Light"/>
        </w:rPr>
        <w:t>Optional:</w:t>
      </w:r>
      <w:r w:rsidRPr="00850D2E">
        <w:rPr>
          <w:rFonts w:ascii="Fieldwork 03 Hum Light" w:hAnsi="Fieldwork 03 Hum Light"/>
        </w:rPr>
        <w:br/>
        <w:t>QR-Code zur Website / Kontaktseite</w:t>
      </w:r>
    </w:p>
    <w:p w14:paraId="528A6795" w14:textId="047FDDBA" w:rsidR="00431791" w:rsidRPr="00850D2E" w:rsidRDefault="00431791" w:rsidP="00850D2E">
      <w:pPr>
        <w:pStyle w:val="StandardWeb"/>
        <w:rPr>
          <w:rFonts w:ascii="Fieldwork 03 Hum Light" w:hAnsi="Fieldwork 03 Hum Light"/>
        </w:rPr>
      </w:pPr>
      <w:r w:rsidRPr="00431791">
        <w:rPr>
          <w:rFonts w:ascii="Fieldwork 03 Hum Light" w:hAnsi="Fieldwork 03 Hum Light"/>
        </w:rPr>
        <w:t>https://www.gmsued.de/kontakt/</w:t>
      </w:r>
    </w:p>
    <w:p w14:paraId="0DE13E0D" w14:textId="77777777" w:rsidR="00850D2E" w:rsidRPr="00850D2E" w:rsidRDefault="00850D2E" w:rsidP="00850D2E"/>
    <w:p w14:paraId="18330731" w14:textId="77777777" w:rsidR="00850D2E" w:rsidRPr="00850D2E" w:rsidRDefault="00850D2E" w:rsidP="00850D2E"/>
    <w:sectPr w:rsidR="00850D2E" w:rsidRPr="00850D2E" w:rsidSect="004E7124">
      <w:headerReference w:type="default" r:id="rId8"/>
      <w:pgSz w:w="11906" w:h="16838"/>
      <w:pgMar w:top="1417" w:right="1417" w:bottom="1134" w:left="1417" w:header="397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8083C" w14:textId="77777777" w:rsidR="00257A79" w:rsidRDefault="00257A79" w:rsidP="00933F2F">
      <w:r>
        <w:separator/>
      </w:r>
    </w:p>
  </w:endnote>
  <w:endnote w:type="continuationSeparator" w:id="0">
    <w:p w14:paraId="51FB7998" w14:textId="77777777" w:rsidR="00257A79" w:rsidRDefault="00257A79" w:rsidP="00933F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ieldwork 03 Hum Light">
    <w:panose1 w:val="00000000000000000000"/>
    <w:charset w:val="4D"/>
    <w:family w:val="auto"/>
    <w:notTrueType/>
    <w:pitch w:val="variable"/>
    <w:sig w:usb0="A00000FF" w:usb1="5000005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08D51" w14:textId="77777777" w:rsidR="00257A79" w:rsidRDefault="00257A79" w:rsidP="00933F2F">
      <w:r>
        <w:separator/>
      </w:r>
    </w:p>
  </w:footnote>
  <w:footnote w:type="continuationSeparator" w:id="0">
    <w:p w14:paraId="6D64B951" w14:textId="77777777" w:rsidR="00257A79" w:rsidRDefault="00257A79" w:rsidP="00933F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D897F" w14:textId="77777777" w:rsidR="004E7124" w:rsidRDefault="004E7124" w:rsidP="004E7124">
    <w:pPr>
      <w:pStyle w:val="Kopfzeile"/>
      <w:jc w:val="right"/>
    </w:pPr>
    <w:r>
      <w:rPr>
        <w:noProof/>
      </w:rPr>
      <w:drawing>
        <wp:inline distT="0" distB="0" distL="0" distR="0" wp14:anchorId="3112AFD3" wp14:editId="34F00739">
          <wp:extent cx="1693912" cy="860400"/>
          <wp:effectExtent l="0" t="0" r="0" b="0"/>
          <wp:docPr id="1" name="Grafik 1" descr="Ein Bild, das Tex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93912" cy="860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F2D5E"/>
    <w:multiLevelType w:val="multilevel"/>
    <w:tmpl w:val="5F00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E1C6B"/>
    <w:multiLevelType w:val="multilevel"/>
    <w:tmpl w:val="DD02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2392B"/>
    <w:multiLevelType w:val="multilevel"/>
    <w:tmpl w:val="DDD0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331A2"/>
    <w:multiLevelType w:val="multilevel"/>
    <w:tmpl w:val="A124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C6B86"/>
    <w:multiLevelType w:val="multilevel"/>
    <w:tmpl w:val="99AA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28478B"/>
    <w:multiLevelType w:val="multilevel"/>
    <w:tmpl w:val="B768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57B38"/>
    <w:multiLevelType w:val="multilevel"/>
    <w:tmpl w:val="DF22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B2581"/>
    <w:multiLevelType w:val="multilevel"/>
    <w:tmpl w:val="24CC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6A083C"/>
    <w:multiLevelType w:val="hybridMultilevel"/>
    <w:tmpl w:val="AB1C04BE"/>
    <w:lvl w:ilvl="0" w:tplc="EA4ABA32">
      <w:start w:val="1"/>
      <w:numFmt w:val="bullet"/>
      <w:lvlText w:val="-"/>
      <w:lvlJc w:val="left"/>
      <w:pPr>
        <w:ind w:left="720" w:hanging="360"/>
      </w:pPr>
      <w:rPr>
        <w:rFonts w:ascii="Fieldwork 03 Hum Light" w:eastAsiaTheme="minorHAnsi" w:hAnsi="Fieldwork 03 Hum Light" w:cstheme="minorHAns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D9172C"/>
    <w:multiLevelType w:val="multilevel"/>
    <w:tmpl w:val="6A4E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8061D9"/>
    <w:multiLevelType w:val="multilevel"/>
    <w:tmpl w:val="1874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594D81"/>
    <w:multiLevelType w:val="hybridMultilevel"/>
    <w:tmpl w:val="674C545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A13512"/>
    <w:multiLevelType w:val="multilevel"/>
    <w:tmpl w:val="8466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8F7DDD"/>
    <w:multiLevelType w:val="multilevel"/>
    <w:tmpl w:val="D2E0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6B5E6A"/>
    <w:multiLevelType w:val="multilevel"/>
    <w:tmpl w:val="A1C8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D21CFD"/>
    <w:multiLevelType w:val="multilevel"/>
    <w:tmpl w:val="98E2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9B4A59"/>
    <w:multiLevelType w:val="multilevel"/>
    <w:tmpl w:val="1FC2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DD5FB1"/>
    <w:multiLevelType w:val="multilevel"/>
    <w:tmpl w:val="B52A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4A336A"/>
    <w:multiLevelType w:val="multilevel"/>
    <w:tmpl w:val="3C86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A90E47"/>
    <w:multiLevelType w:val="multilevel"/>
    <w:tmpl w:val="EC60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756FC0"/>
    <w:multiLevelType w:val="multilevel"/>
    <w:tmpl w:val="AB94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EF3CA5"/>
    <w:multiLevelType w:val="multilevel"/>
    <w:tmpl w:val="7AA8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B77E7F"/>
    <w:multiLevelType w:val="multilevel"/>
    <w:tmpl w:val="276E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E90B62"/>
    <w:multiLevelType w:val="multilevel"/>
    <w:tmpl w:val="A46A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8735C2"/>
    <w:multiLevelType w:val="multilevel"/>
    <w:tmpl w:val="0DA6E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2F3002"/>
    <w:multiLevelType w:val="multilevel"/>
    <w:tmpl w:val="D234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041820"/>
    <w:multiLevelType w:val="multilevel"/>
    <w:tmpl w:val="901C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424DD2"/>
    <w:multiLevelType w:val="multilevel"/>
    <w:tmpl w:val="5E52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250027">
    <w:abstractNumId w:val="12"/>
  </w:num>
  <w:num w:numId="2" w16cid:durableId="989988166">
    <w:abstractNumId w:val="1"/>
  </w:num>
  <w:num w:numId="3" w16cid:durableId="1853059105">
    <w:abstractNumId w:val="25"/>
  </w:num>
  <w:num w:numId="4" w16cid:durableId="591359705">
    <w:abstractNumId w:val="21"/>
  </w:num>
  <w:num w:numId="5" w16cid:durableId="1634366772">
    <w:abstractNumId w:val="14"/>
  </w:num>
  <w:num w:numId="6" w16cid:durableId="1312247693">
    <w:abstractNumId w:val="6"/>
  </w:num>
  <w:num w:numId="7" w16cid:durableId="1913617493">
    <w:abstractNumId w:val="9"/>
  </w:num>
  <w:num w:numId="8" w16cid:durableId="753209485">
    <w:abstractNumId w:val="17"/>
  </w:num>
  <w:num w:numId="9" w16cid:durableId="1370110800">
    <w:abstractNumId w:val="4"/>
  </w:num>
  <w:num w:numId="10" w16cid:durableId="1048800851">
    <w:abstractNumId w:val="11"/>
  </w:num>
  <w:num w:numId="11" w16cid:durableId="339746997">
    <w:abstractNumId w:val="8"/>
  </w:num>
  <w:num w:numId="12" w16cid:durableId="1575356200">
    <w:abstractNumId w:val="23"/>
  </w:num>
  <w:num w:numId="13" w16cid:durableId="860971407">
    <w:abstractNumId w:val="13"/>
  </w:num>
  <w:num w:numId="14" w16cid:durableId="939292410">
    <w:abstractNumId w:val="27"/>
  </w:num>
  <w:num w:numId="15" w16cid:durableId="477890045">
    <w:abstractNumId w:val="24"/>
  </w:num>
  <w:num w:numId="16" w16cid:durableId="216086408">
    <w:abstractNumId w:val="26"/>
  </w:num>
  <w:num w:numId="17" w16cid:durableId="838009195">
    <w:abstractNumId w:val="16"/>
  </w:num>
  <w:num w:numId="18" w16cid:durableId="1971200957">
    <w:abstractNumId w:val="2"/>
  </w:num>
  <w:num w:numId="19" w16cid:durableId="1509490728">
    <w:abstractNumId w:val="15"/>
  </w:num>
  <w:num w:numId="20" w16cid:durableId="59446898">
    <w:abstractNumId w:val="10"/>
  </w:num>
  <w:num w:numId="21" w16cid:durableId="1861046262">
    <w:abstractNumId w:val="19"/>
  </w:num>
  <w:num w:numId="22" w16cid:durableId="924219339">
    <w:abstractNumId w:val="20"/>
  </w:num>
  <w:num w:numId="23" w16cid:durableId="1747143902">
    <w:abstractNumId w:val="0"/>
  </w:num>
  <w:num w:numId="24" w16cid:durableId="468522395">
    <w:abstractNumId w:val="18"/>
  </w:num>
  <w:num w:numId="25" w16cid:durableId="1854680510">
    <w:abstractNumId w:val="5"/>
  </w:num>
  <w:num w:numId="26" w16cid:durableId="497575498">
    <w:abstractNumId w:val="7"/>
  </w:num>
  <w:num w:numId="27" w16cid:durableId="1187131962">
    <w:abstractNumId w:val="22"/>
  </w:num>
  <w:num w:numId="28" w16cid:durableId="11671370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AC9"/>
    <w:rsid w:val="00257A79"/>
    <w:rsid w:val="00431791"/>
    <w:rsid w:val="004D0D40"/>
    <w:rsid w:val="004E7124"/>
    <w:rsid w:val="00717264"/>
    <w:rsid w:val="00850D2E"/>
    <w:rsid w:val="00931A57"/>
    <w:rsid w:val="00933F2F"/>
    <w:rsid w:val="009C712C"/>
    <w:rsid w:val="00A25BC0"/>
    <w:rsid w:val="00AC1A57"/>
    <w:rsid w:val="00AC7AC9"/>
    <w:rsid w:val="00B428A8"/>
    <w:rsid w:val="00B775D8"/>
    <w:rsid w:val="00BC31DE"/>
    <w:rsid w:val="00C43168"/>
    <w:rsid w:val="00DD60A1"/>
    <w:rsid w:val="00F45C7A"/>
    <w:rsid w:val="00F90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E050A"/>
  <w15:chartTrackingRefBased/>
  <w15:docId w15:val="{9834ACC0-DC8C-6943-9F28-8D3F24CEF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33F2F"/>
    <w:rPr>
      <w:rFonts w:ascii="Fieldwork 03 Hum Light" w:hAnsi="Fieldwork 03 Hum Light" w:cstheme="minorHAnsi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45C7A"/>
    <w:pPr>
      <w:keepNext/>
      <w:keepLines/>
      <w:spacing w:before="240"/>
      <w:outlineLvl w:val="0"/>
    </w:pPr>
    <w:rPr>
      <w:rFonts w:eastAsiaTheme="majorEastAsia" w:cstheme="majorBidi"/>
      <w:color w:val="3378AB"/>
      <w:sz w:val="32"/>
      <w:szCs w:val="32"/>
    </w:rPr>
  </w:style>
  <w:style w:type="paragraph" w:styleId="berschrift2">
    <w:name w:val="heading 2"/>
    <w:basedOn w:val="Standard"/>
    <w:next w:val="Standard"/>
    <w:link w:val="berschrift2Zchn"/>
    <w:autoRedefine/>
    <w:uiPriority w:val="9"/>
    <w:unhideWhenUsed/>
    <w:qFormat/>
    <w:rsid w:val="00A25BC0"/>
    <w:pPr>
      <w:keepNext/>
      <w:keepLines/>
      <w:spacing w:before="40"/>
      <w:outlineLvl w:val="1"/>
    </w:pPr>
    <w:rPr>
      <w:rFonts w:eastAsiaTheme="majorEastAsia" w:cstheme="majorBidi"/>
      <w:b/>
      <w:color w:val="3477AB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C7AC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C7AC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C4316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43168"/>
  </w:style>
  <w:style w:type="paragraph" w:styleId="Fuzeile">
    <w:name w:val="footer"/>
    <w:basedOn w:val="Standard"/>
    <w:link w:val="FuzeileZchn"/>
    <w:uiPriority w:val="99"/>
    <w:unhideWhenUsed/>
    <w:rsid w:val="00C4316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43168"/>
  </w:style>
  <w:style w:type="character" w:customStyle="1" w:styleId="berschrift1Zchn">
    <w:name w:val="Überschrift 1 Zchn"/>
    <w:basedOn w:val="Absatz-Standardschriftart"/>
    <w:link w:val="berschrift1"/>
    <w:uiPriority w:val="9"/>
    <w:rsid w:val="00F45C7A"/>
    <w:rPr>
      <w:rFonts w:ascii="Fieldwork 03 Hum Light" w:eastAsiaTheme="majorEastAsia" w:hAnsi="Fieldwork 03 Hum Light" w:cstheme="majorBidi"/>
      <w:color w:val="3378AB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25BC0"/>
    <w:rPr>
      <w:rFonts w:ascii="Fieldwork 03 Hum Light" w:eastAsiaTheme="majorEastAsia" w:hAnsi="Fieldwork 03 Hum Light" w:cstheme="majorBidi"/>
      <w:b/>
      <w:color w:val="3477AB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C7AC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C7AC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Fett">
    <w:name w:val="Strong"/>
    <w:basedOn w:val="Absatz-Standardschriftart"/>
    <w:uiPriority w:val="22"/>
    <w:qFormat/>
    <w:rsid w:val="00AC7AC9"/>
    <w:rPr>
      <w:b/>
      <w:bCs/>
    </w:rPr>
  </w:style>
  <w:style w:type="paragraph" w:styleId="Listenabsatz">
    <w:name w:val="List Paragraph"/>
    <w:basedOn w:val="Standard"/>
    <w:uiPriority w:val="34"/>
    <w:qFormat/>
    <w:rsid w:val="00850D2E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850D2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DE"/>
    </w:rPr>
  </w:style>
  <w:style w:type="character" w:styleId="Hyperlink">
    <w:name w:val="Hyperlink"/>
    <w:basedOn w:val="Absatz-Standardschriftart"/>
    <w:uiPriority w:val="99"/>
    <w:semiHidden/>
    <w:unhideWhenUsed/>
    <w:rsid w:val="00850D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9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gmsued.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katharinavogt/Library/Group%20Containers/UBF8T346G9.Office/User%20Content.localized/Templates.localized/2022-VoDi-Standard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2022-VoDi-Standard.dotx</Template>
  <TotalTime>0</TotalTime>
  <Pages>8</Pages>
  <Words>776</Words>
  <Characters>4892</Characters>
  <Application>Microsoft Office Word</Application>
  <DocSecurity>0</DocSecurity>
  <Lines>40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Katharina Vogt</dc:creator>
  <cp:keywords/>
  <dc:description/>
  <cp:lastModifiedBy>Katharina Vogt</cp:lastModifiedBy>
  <cp:revision>2</cp:revision>
  <dcterms:created xsi:type="dcterms:W3CDTF">2025-03-18T10:55:00Z</dcterms:created>
  <dcterms:modified xsi:type="dcterms:W3CDTF">2026-03-17T14:22:00Z</dcterms:modified>
</cp:coreProperties>
</file>